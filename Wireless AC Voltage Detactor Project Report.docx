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29C81" w14:textId="4E26EEFD" w:rsidR="00081655" w:rsidRDefault="00CE3DDE" w:rsidP="00CA081D">
      <w:r>
        <w:rPr>
          <w:noProof/>
        </w:rPr>
        <w:drawing>
          <wp:anchor distT="0" distB="0" distL="114300" distR="114300" simplePos="0" relativeHeight="251677696" behindDoc="0" locked="0" layoutInCell="1" allowOverlap="1" wp14:anchorId="5A2D3C14" wp14:editId="2CA84212">
            <wp:simplePos x="0" y="0"/>
            <wp:positionH relativeFrom="margin">
              <wp:posOffset>-639802</wp:posOffset>
            </wp:positionH>
            <wp:positionV relativeFrom="paragraph">
              <wp:posOffset>-74295</wp:posOffset>
            </wp:positionV>
            <wp:extent cx="2133600" cy="1917315"/>
            <wp:effectExtent l="0" t="0" r="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r="15170"/>
                    <a:stretch>
                      <a:fillRect/>
                    </a:stretch>
                  </pic:blipFill>
                  <pic:spPr bwMode="auto">
                    <a:xfrm>
                      <a:off x="0" y="0"/>
                      <a:ext cx="2133600" cy="1917315"/>
                    </a:xfrm>
                    <a:prstGeom prst="rect">
                      <a:avLst/>
                    </a:prstGeom>
                    <a:noFill/>
                  </pic:spPr>
                </pic:pic>
              </a:graphicData>
            </a:graphic>
            <wp14:sizeRelH relativeFrom="page">
              <wp14:pctWidth>0</wp14:pctWidth>
            </wp14:sizeRelH>
            <wp14:sizeRelV relativeFrom="page">
              <wp14:pctHeight>0</wp14:pctHeight>
            </wp14:sizeRelV>
          </wp:anchor>
        </w:drawing>
      </w:r>
      <w:r w:rsidRPr="00CA081D">
        <w:rPr>
          <w:noProof/>
        </w:rPr>
        <mc:AlternateContent>
          <mc:Choice Requires="wps">
            <w:drawing>
              <wp:anchor distT="45720" distB="45720" distL="114300" distR="114300" simplePos="0" relativeHeight="251659775" behindDoc="0" locked="0" layoutInCell="1" allowOverlap="1" wp14:anchorId="44ECE15A" wp14:editId="76F40C0F">
                <wp:simplePos x="0" y="0"/>
                <wp:positionH relativeFrom="page">
                  <wp:posOffset>3961130</wp:posOffset>
                </wp:positionH>
                <wp:positionV relativeFrom="page">
                  <wp:posOffset>6572250</wp:posOffset>
                </wp:positionV>
                <wp:extent cx="3601720" cy="2895600"/>
                <wp:effectExtent l="0" t="0" r="0" b="0"/>
                <wp:wrapSquare wrapText="bothSides"/>
                <wp:docPr id="1" name="Text Box 2" title="Author's contact detail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1720" cy="2895600"/>
                        </a:xfrm>
                        <a:prstGeom prst="rect">
                          <a:avLst/>
                        </a:prstGeom>
                        <a:noFill/>
                        <a:ln w="9525">
                          <a:noFill/>
                          <a:miter lim="800000"/>
                          <a:headEnd/>
                          <a:tailEnd/>
                        </a:ln>
                      </wps:spPr>
                      <wps:txbx>
                        <w:txbxContent>
                          <w:p w14:paraId="66C9BB82" w14:textId="76FA52C9" w:rsidR="005B2864" w:rsidRPr="00CE3DDE" w:rsidRDefault="00CE3DDE" w:rsidP="005B2864">
                            <w:pPr>
                              <w:pStyle w:val="Author"/>
                              <w:rPr>
                                <w:sz w:val="36"/>
                                <w:szCs w:val="16"/>
                              </w:rPr>
                            </w:pPr>
                            <w:r w:rsidRPr="00CE3DDE">
                              <w:rPr>
                                <w:sz w:val="36"/>
                                <w:szCs w:val="16"/>
                              </w:rPr>
                              <w:t>AMMAR</w:t>
                            </w:r>
                          </w:p>
                          <w:p w14:paraId="642B4A0F" w14:textId="6B567745" w:rsidR="005B2864" w:rsidRDefault="005B2864" w:rsidP="005B2864">
                            <w:pPr>
                              <w:pStyle w:val="Author"/>
                            </w:pPr>
                            <w:r>
                              <w:t>Fa19-bce-00</w:t>
                            </w:r>
                            <w:r w:rsidR="00CE3DDE">
                              <w:t>1</w:t>
                            </w:r>
                          </w:p>
                          <w:p w14:paraId="6F2A7EA3" w14:textId="7016DB26" w:rsidR="00CE3DDE" w:rsidRDefault="00CE3DDE" w:rsidP="005B2864">
                            <w:pPr>
                              <w:pStyle w:val="Author"/>
                              <w:rPr>
                                <w:sz w:val="36"/>
                                <w:szCs w:val="16"/>
                              </w:rPr>
                            </w:pPr>
                            <w:r w:rsidRPr="00CE3DDE">
                              <w:rPr>
                                <w:sz w:val="36"/>
                                <w:szCs w:val="16"/>
                              </w:rPr>
                              <w:t>MUHAMMAD KALEEM ULLAH</w:t>
                            </w:r>
                          </w:p>
                          <w:p w14:paraId="37E221B0" w14:textId="0593F63D" w:rsidR="00CE3DDE" w:rsidRPr="00CE3DDE" w:rsidRDefault="00CE3DDE" w:rsidP="005B2864">
                            <w:pPr>
                              <w:pStyle w:val="Author"/>
                            </w:pPr>
                            <w:r w:rsidRPr="00CE3DDE">
                              <w:t>Fa19-bce-007</w:t>
                            </w:r>
                          </w:p>
                          <w:p w14:paraId="6BC50780" w14:textId="263C9600" w:rsidR="005B2864" w:rsidRPr="00CE3DDE" w:rsidRDefault="00CE3DDE" w:rsidP="005B2864">
                            <w:pPr>
                              <w:pStyle w:val="Author"/>
                              <w:rPr>
                                <w:sz w:val="44"/>
                                <w:szCs w:val="20"/>
                              </w:rPr>
                            </w:pPr>
                            <w:r w:rsidRPr="00CE3DDE">
                              <w:rPr>
                                <w:sz w:val="44"/>
                                <w:szCs w:val="20"/>
                              </w:rPr>
                              <w:t>Electronic Devices &amp; Circuits</w:t>
                            </w:r>
                          </w:p>
                          <w:p w14:paraId="00BDA27B" w14:textId="0180019E" w:rsidR="005B2864" w:rsidRDefault="005B2864" w:rsidP="005B2864">
                            <w:pPr>
                              <w:pStyle w:val="Author"/>
                            </w:pPr>
                            <w:r>
                              <w:t xml:space="preserve">Engr. </w:t>
                            </w:r>
                            <w:r w:rsidR="00CE3DDE">
                              <w:t>Sh</w:t>
                            </w:r>
                            <w:r w:rsidR="00A539C6">
                              <w:t>a</w:t>
                            </w:r>
                            <w:r w:rsidR="00CE3DDE">
                              <w:t>hzad Khan</w:t>
                            </w:r>
                          </w:p>
                          <w:p w14:paraId="060EE83B" w14:textId="05164BB5" w:rsidR="005B2864" w:rsidRPr="00057DFE" w:rsidRDefault="005B2864" w:rsidP="005B2864">
                            <w:pPr>
                              <w:pStyle w:val="Author"/>
                              <w:rPr>
                                <w:sz w:val="36"/>
                              </w:rPr>
                            </w:pPr>
                            <w:r w:rsidRPr="00057DFE">
                              <w:rPr>
                                <w:sz w:val="36"/>
                              </w:rPr>
                              <w:t>Date</w:t>
                            </w:r>
                            <w:r>
                              <w:rPr>
                                <w:sz w:val="36"/>
                              </w:rPr>
                              <w:t>: 2</w:t>
                            </w:r>
                            <w:r w:rsidR="00AD5BBF">
                              <w:rPr>
                                <w:sz w:val="36"/>
                              </w:rPr>
                              <w:t>8</w:t>
                            </w:r>
                            <w:r>
                              <w:rPr>
                                <w:sz w:val="36"/>
                              </w:rPr>
                              <w:t>/06/2021</w:t>
                            </w:r>
                          </w:p>
                          <w:p w14:paraId="1D9F8D83" w14:textId="48D67816" w:rsidR="00057DFE" w:rsidRPr="00057DFE" w:rsidRDefault="00057DFE" w:rsidP="009205EB">
                            <w:pPr>
                              <w:pStyle w:val="Author"/>
                              <w:rPr>
                                <w:sz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ECE15A" id="_x0000_t202" coordsize="21600,21600" o:spt="202" path="m,l,21600r21600,l21600,xe">
                <v:stroke joinstyle="miter"/>
                <v:path gradientshapeok="t" o:connecttype="rect"/>
              </v:shapetype>
              <v:shape id="_x0000_s1026" type="#_x0000_t202" alt="Title: Author's contact details" style="position:absolute;margin-left:311.9pt;margin-top:517.5pt;width:283.6pt;height:228pt;z-index:251659775;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" filled="f" stroked="f">
                <v:textbox>
                  <w:txbxContent>
                    <w:p w14:paraId="66C9BB82" w14:textId="76FA52C9" w:rsidR="005B2864" w:rsidRPr="00CE3DDE" w:rsidRDefault="00CE3DDE" w:rsidP="005B2864">
                      <w:pPr>
                        <w:pStyle w:val="Author"/>
                        <w:rPr>
                          <w:sz w:val="36"/>
                          <w:szCs w:val="16"/>
                        </w:rPr>
                      </w:pPr>
                      <w:r w:rsidRPr="00CE3DDE">
                        <w:rPr>
                          <w:sz w:val="36"/>
                          <w:szCs w:val="16"/>
                        </w:rPr>
                        <w:t>AMMAR</w:t>
                      </w:r>
                    </w:p>
                    <w:p w14:paraId="642B4A0F" w14:textId="6B567745" w:rsidR="005B2864" w:rsidRDefault="005B2864" w:rsidP="005B2864">
                      <w:pPr>
                        <w:pStyle w:val="Author"/>
                      </w:pPr>
                      <w:r>
                        <w:t>Fa19-bce-00</w:t>
                      </w:r>
                      <w:r w:rsidR="00CE3DDE">
                        <w:t>1</w:t>
                      </w:r>
                    </w:p>
                    <w:p w14:paraId="6F2A7EA3" w14:textId="7016DB26" w:rsidR="00CE3DDE" w:rsidRDefault="00CE3DDE" w:rsidP="005B2864">
                      <w:pPr>
                        <w:pStyle w:val="Author"/>
                        <w:rPr>
                          <w:sz w:val="36"/>
                          <w:szCs w:val="16"/>
                        </w:rPr>
                      </w:pPr>
                      <w:r w:rsidRPr="00CE3DDE">
                        <w:rPr>
                          <w:sz w:val="36"/>
                          <w:szCs w:val="16"/>
                        </w:rPr>
                        <w:t>MUHAMMAD KALEEM ULLAH</w:t>
                      </w:r>
                    </w:p>
                    <w:p w14:paraId="37E221B0" w14:textId="0593F63D" w:rsidR="00CE3DDE" w:rsidRPr="00CE3DDE" w:rsidRDefault="00CE3DDE" w:rsidP="005B2864">
                      <w:pPr>
                        <w:pStyle w:val="Author"/>
                      </w:pPr>
                      <w:r w:rsidRPr="00CE3DDE">
                        <w:t>Fa19-bce-007</w:t>
                      </w:r>
                    </w:p>
                    <w:p w14:paraId="6BC50780" w14:textId="263C9600" w:rsidR="005B2864" w:rsidRPr="00CE3DDE" w:rsidRDefault="00CE3DDE" w:rsidP="005B2864">
                      <w:pPr>
                        <w:pStyle w:val="Author"/>
                        <w:rPr>
                          <w:sz w:val="44"/>
                          <w:szCs w:val="20"/>
                        </w:rPr>
                      </w:pPr>
                      <w:r w:rsidRPr="00CE3DDE">
                        <w:rPr>
                          <w:sz w:val="44"/>
                          <w:szCs w:val="20"/>
                        </w:rPr>
                        <w:t>Electronic Devices &amp; Circuits</w:t>
                      </w:r>
                    </w:p>
                    <w:p w14:paraId="00BDA27B" w14:textId="0180019E" w:rsidR="005B2864" w:rsidRDefault="005B2864" w:rsidP="005B2864">
                      <w:pPr>
                        <w:pStyle w:val="Author"/>
                      </w:pPr>
                      <w:r>
                        <w:t xml:space="preserve">Engr. </w:t>
                      </w:r>
                      <w:r w:rsidR="00CE3DDE">
                        <w:t>Sh</w:t>
                      </w:r>
                      <w:r w:rsidR="00A539C6">
                        <w:t>a</w:t>
                      </w:r>
                      <w:r w:rsidR="00CE3DDE">
                        <w:t>hzad Khan</w:t>
                      </w:r>
                    </w:p>
                    <w:p w14:paraId="060EE83B" w14:textId="05164BB5" w:rsidR="005B2864" w:rsidRPr="00057DFE" w:rsidRDefault="005B2864" w:rsidP="005B2864">
                      <w:pPr>
                        <w:pStyle w:val="Author"/>
                        <w:rPr>
                          <w:sz w:val="36"/>
                        </w:rPr>
                      </w:pPr>
                      <w:r w:rsidRPr="00057DFE">
                        <w:rPr>
                          <w:sz w:val="36"/>
                        </w:rPr>
                        <w:t>Date</w:t>
                      </w:r>
                      <w:r>
                        <w:rPr>
                          <w:sz w:val="36"/>
                        </w:rPr>
                        <w:t>: 2</w:t>
                      </w:r>
                      <w:r w:rsidR="00AD5BBF">
                        <w:rPr>
                          <w:sz w:val="36"/>
                        </w:rPr>
                        <w:t>8</w:t>
                      </w:r>
                      <w:r>
                        <w:rPr>
                          <w:sz w:val="36"/>
                        </w:rPr>
                        <w:t>/06/2021</w:t>
                      </w:r>
                    </w:p>
                    <w:p w14:paraId="1D9F8D83" w14:textId="48D67816" w:rsidR="00057DFE" w:rsidRPr="00057DFE" w:rsidRDefault="00057DFE" w:rsidP="009205EB">
                      <w:pPr>
                        <w:pStyle w:val="Author"/>
                        <w:rPr>
                          <w:sz w:val="36"/>
                        </w:rPr>
                      </w:pPr>
                    </w:p>
                  </w:txbxContent>
                </v:textbox>
                <w10:wrap type="square" anchorx="page" anchory="page"/>
              </v:shape>
            </w:pict>
          </mc:Fallback>
        </mc:AlternateContent>
      </w:r>
      <w:r w:rsidR="0096323A">
        <w:rPr>
          <w:noProof/>
        </w:rPr>
        <w:drawing>
          <wp:anchor distT="0" distB="0" distL="114300" distR="114300" simplePos="0" relativeHeight="251679744" behindDoc="0" locked="0" layoutInCell="1" allowOverlap="1" wp14:anchorId="7F58385F" wp14:editId="30DF73A7">
            <wp:simplePos x="0" y="0"/>
            <wp:positionH relativeFrom="column">
              <wp:posOffset>-900062</wp:posOffset>
            </wp:positionH>
            <wp:positionV relativeFrom="paragraph">
              <wp:posOffset>2183441</wp:posOffset>
            </wp:positionV>
            <wp:extent cx="4761611" cy="4761611"/>
            <wp:effectExtent l="0" t="0" r="0" b="0"/>
            <wp:wrapSquare wrapText="bothSides"/>
            <wp:docPr id="2" name="Picture 2" descr="Image result for ac voltage detector 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c voltage detector pen"/>
                    <pic:cNvPicPr>
                      <a:picLocks noChangeAspect="1" noChangeArrowheads="1"/>
                    </pic:cNvPicPr>
                  </pic:nvPicPr>
                  <pic:blipFill>
                    <a:blip r:embed="rId9">
                      <a:extLst>
                        <a:ext uri="{BEBA8EAE-BF5A-486C-A8C5-ECC9F3942E4B}">
                          <a14:imgProps xmlns:a14="http://schemas.microsoft.com/office/drawing/2010/main">
                            <a14:imgLayer r:embed="rId10">
                              <a14:imgEffect>
                                <a14:backgroundRemoval t="10000" b="90000" l="10000" r="90000">
                                  <a14:foregroundMark x1="9709" y1="78155" x2="9709" y2="78155"/>
                                  <a14:foregroundMark x1="10194" y1="79612" x2="10194" y2="79612"/>
                                </a14:backgroundRemoval>
                              </a14:imgEffect>
                              <a14:imgEffect>
                                <a14:colorTemperature colorTemp="72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rot="20010988">
                      <a:off x="0" y="0"/>
                      <a:ext cx="4761611" cy="47616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323A">
        <w:rPr>
          <w:noProof/>
        </w:rPr>
        <w:t xml:space="preserve"> </w:t>
      </w:r>
      <w:r w:rsidR="00992035">
        <w:rPr>
          <w:noProof/>
        </w:rPr>
        <mc:AlternateContent>
          <mc:Choice Requires="wps">
            <w:drawing>
              <wp:anchor distT="45720" distB="45720" distL="114300" distR="114300" simplePos="0" relativeHeight="251669504" behindDoc="0" locked="0" layoutInCell="1" allowOverlap="1" wp14:anchorId="3580A2E0" wp14:editId="4524E3E8">
                <wp:simplePos x="0" y="0"/>
                <wp:positionH relativeFrom="column">
                  <wp:posOffset>1479196</wp:posOffset>
                </wp:positionH>
                <wp:positionV relativeFrom="paragraph">
                  <wp:posOffset>376112</wp:posOffset>
                </wp:positionV>
                <wp:extent cx="5167423" cy="995680"/>
                <wp:effectExtent l="0" t="0" r="1460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7423" cy="995680"/>
                        </a:xfrm>
                        <a:prstGeom prst="rect">
                          <a:avLst/>
                        </a:prstGeom>
                        <a:solidFill>
                          <a:srgbClr val="FFFFFF"/>
                        </a:solidFill>
                        <a:ln w="9525">
                          <a:solidFill>
                            <a:srgbClr val="000000"/>
                          </a:solidFill>
                          <a:miter lim="800000"/>
                          <a:headEnd/>
                          <a:tailEnd/>
                        </a:ln>
                      </wps:spPr>
                      <wps:txbx>
                        <w:txbxContent>
                          <w:p w14:paraId="6E3BFD7B" w14:textId="0E83AA1C" w:rsidR="0021471C" w:rsidRPr="00992035" w:rsidRDefault="0021471C">
                            <w:pPr>
                              <w:rPr>
                                <w:b/>
                                <w:bCs/>
                                <w:color w:val="D55816" w:themeColor="accent2"/>
                                <w:sz w:val="56"/>
                                <w:szCs w:val="52"/>
                              </w:rPr>
                            </w:pPr>
                            <w:r w:rsidRPr="00992035">
                              <w:rPr>
                                <w:b/>
                                <w:bCs/>
                                <w:color w:val="D55816" w:themeColor="accent2"/>
                                <w:sz w:val="56"/>
                                <w:szCs w:val="52"/>
                              </w:rPr>
                              <w:t>COMSATs University Islamabad</w:t>
                            </w:r>
                          </w:p>
                          <w:p w14:paraId="6C219AE8" w14:textId="6B2E051A" w:rsidR="0021471C" w:rsidRPr="00992035" w:rsidRDefault="0021471C">
                            <w:pPr>
                              <w:rPr>
                                <w:b/>
                                <w:bCs/>
                                <w:color w:val="D55816" w:themeColor="accent2"/>
                                <w:sz w:val="48"/>
                                <w:szCs w:val="44"/>
                              </w:rPr>
                            </w:pPr>
                            <w:r w:rsidRPr="00992035">
                              <w:rPr>
                                <w:b/>
                                <w:bCs/>
                                <w:color w:val="D55816" w:themeColor="accent2"/>
                                <w:sz w:val="48"/>
                                <w:szCs w:val="44"/>
                              </w:rPr>
                              <w:t>Attock Campus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80A2E0" id="_x0000_s1027" type="#_x0000_t202" style="position:absolute;margin-left:116.45pt;margin-top:29.6pt;width:406.9pt;height:78.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">
                <v:textbox>
                  <w:txbxContent>
                    <w:p w14:paraId="6E3BFD7B" w14:textId="0E83AA1C" w:rsidR="0021471C" w:rsidRPr="00992035" w:rsidRDefault="0021471C">
                      <w:pPr>
                        <w:rPr>
                          <w:b/>
                          <w:bCs/>
                          <w:color w:val="D55816" w:themeColor="accent2"/>
                          <w:sz w:val="56"/>
                          <w:szCs w:val="52"/>
                        </w:rPr>
                      </w:pPr>
                      <w:r w:rsidRPr="00992035">
                        <w:rPr>
                          <w:b/>
                          <w:bCs/>
                          <w:color w:val="D55816" w:themeColor="accent2"/>
                          <w:sz w:val="56"/>
                          <w:szCs w:val="52"/>
                        </w:rPr>
                        <w:t>COMSATs University Islamabad</w:t>
                      </w:r>
                    </w:p>
                    <w:p w14:paraId="6C219AE8" w14:textId="6B2E051A" w:rsidR="0021471C" w:rsidRPr="00992035" w:rsidRDefault="0021471C">
                      <w:pPr>
                        <w:rPr>
                          <w:b/>
                          <w:bCs/>
                          <w:color w:val="D55816" w:themeColor="accent2"/>
                          <w:sz w:val="48"/>
                          <w:szCs w:val="44"/>
                        </w:rPr>
                      </w:pPr>
                      <w:r w:rsidRPr="00992035">
                        <w:rPr>
                          <w:b/>
                          <w:bCs/>
                          <w:color w:val="D55816" w:themeColor="accent2"/>
                          <w:sz w:val="48"/>
                          <w:szCs w:val="44"/>
                        </w:rPr>
                        <w:t>Attock Campus</w:t>
                      </w:r>
                    </w:p>
                  </w:txbxContent>
                </v:textbox>
                <w10:wrap type="square"/>
              </v:shape>
            </w:pict>
          </mc:Fallback>
        </mc:AlternateContent>
      </w:r>
      <w:r w:rsidR="0021471C">
        <w:rPr>
          <w:noProof/>
        </w:rPr>
        <mc:AlternateContent>
          <mc:Choice Requires="wps">
            <w:drawing>
              <wp:anchor distT="0" distB="0" distL="114300" distR="114300" simplePos="0" relativeHeight="251657215" behindDoc="0" locked="0" layoutInCell="1" allowOverlap="1" wp14:anchorId="39E6D395" wp14:editId="285B6146">
                <wp:simplePos x="0" y="0"/>
                <wp:positionH relativeFrom="page">
                  <wp:posOffset>2536166</wp:posOffset>
                </wp:positionH>
                <wp:positionV relativeFrom="paragraph">
                  <wp:posOffset>-899795</wp:posOffset>
                </wp:positionV>
                <wp:extent cx="5029200" cy="9704717"/>
                <wp:effectExtent l="0" t="0" r="0" b="0"/>
                <wp:wrapNone/>
                <wp:docPr id="7" name="Rectangle 7" descr="Gradient from the top left corner to the bottom right corner, blue to green color" title="Gradient Background cover"/>
                <wp:cNvGraphicFramePr/>
                <a:graphic xmlns:a="http://schemas.openxmlformats.org/drawingml/2006/main">
                  <a:graphicData uri="http://schemas.microsoft.com/office/word/2010/wordprocessingShape">
                    <wps:wsp>
                      <wps:cNvSpPr/>
                      <wps:spPr>
                        <a:xfrm>
                          <a:off x="0" y="0"/>
                          <a:ext cx="5029200" cy="9704717"/>
                        </a:xfrm>
                        <a:prstGeom prst="rect">
                          <a:avLst/>
                        </a:prstGeom>
                        <a:gradFill flip="none" rotWithShape="1">
                          <a:gsLst>
                            <a:gs pos="5000">
                              <a:schemeClr val="accent3"/>
                            </a:gs>
                            <a:gs pos="95000">
                              <a:schemeClr val="accent1"/>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797115" w14:textId="77777777" w:rsidR="0096323A" w:rsidRPr="0096323A" w:rsidRDefault="0096323A" w:rsidP="0096323A">
                            <w:pPr>
                              <w:pStyle w:val="Author"/>
                              <w:jc w:val="right"/>
                              <w:rPr>
                                <w:rFonts w:ascii="Harlow Solid Italic" w:hAnsi="Harlow Solid Italic"/>
                                <w:b/>
                                <w:bCs/>
                                <w:sz w:val="96"/>
                                <w:szCs w:val="36"/>
                              </w:rPr>
                            </w:pPr>
                            <w:r w:rsidRPr="0096323A">
                              <w:rPr>
                                <w:rFonts w:ascii="Harlow Solid Italic" w:hAnsi="Harlow Solid Italic"/>
                                <w:b/>
                                <w:bCs/>
                                <w:sz w:val="96"/>
                                <w:szCs w:val="36"/>
                              </w:rPr>
                              <w:t>Wireless</w:t>
                            </w:r>
                          </w:p>
                          <w:p w14:paraId="56994ADF" w14:textId="476F44A0" w:rsidR="0096323A" w:rsidRDefault="0096323A" w:rsidP="005B2864">
                            <w:pPr>
                              <w:pStyle w:val="Author"/>
                              <w:jc w:val="right"/>
                              <w:rPr>
                                <w:rFonts w:ascii="Bauhaus 93" w:hAnsi="Bauhaus 93"/>
                                <w:sz w:val="96"/>
                                <w:szCs w:val="96"/>
                              </w:rPr>
                            </w:pPr>
                            <w:r w:rsidRPr="0096323A">
                              <w:rPr>
                                <w:rFonts w:ascii="Bauhaus 93" w:hAnsi="Bauhaus 93"/>
                                <w:sz w:val="96"/>
                                <w:szCs w:val="96"/>
                              </w:rPr>
                              <w:t>AC VOLTAGE</w:t>
                            </w:r>
                          </w:p>
                          <w:p w14:paraId="51DEAF57" w14:textId="16F42DF7" w:rsidR="005B2864" w:rsidRPr="005B2864" w:rsidRDefault="0096323A" w:rsidP="0096323A">
                            <w:pPr>
                              <w:pStyle w:val="Author"/>
                              <w:rPr>
                                <w:rFonts w:ascii="Bauhaus 93" w:hAnsi="Bauhaus 93"/>
                                <w:sz w:val="80"/>
                                <w:szCs w:val="80"/>
                              </w:rPr>
                            </w:pPr>
                            <w:r>
                              <w:rPr>
                                <w:rFonts w:ascii="Bauhaus 93" w:hAnsi="Bauhaus 93"/>
                                <w:sz w:val="144"/>
                                <w:szCs w:val="144"/>
                              </w:rPr>
                              <w:t xml:space="preserve"> </w:t>
                            </w:r>
                            <w:r w:rsidRPr="0096323A">
                              <w:rPr>
                                <w:rFonts w:ascii="Bauhaus 93" w:hAnsi="Bauhaus 93"/>
                                <w:sz w:val="144"/>
                                <w:szCs w:val="144"/>
                              </w:rPr>
                              <w:t>DETACTOR</w:t>
                            </w:r>
                          </w:p>
                          <w:p w14:paraId="0C5C6F2D" w14:textId="77777777" w:rsidR="005B2864" w:rsidRPr="00057DFE" w:rsidRDefault="005B2864" w:rsidP="005B2864">
                            <w:pPr>
                              <w:pStyle w:val="Author"/>
                              <w:rPr>
                                <w:sz w:val="36"/>
                              </w:rPr>
                            </w:pPr>
                          </w:p>
                          <w:p w14:paraId="05480ED8" w14:textId="77777777" w:rsidR="0021471C" w:rsidRDefault="0021471C" w:rsidP="002147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6D395" id="Rectangle 7" o:spid="_x0000_s1028" alt="Title: Gradient Background cover - Description: Gradient from the top left corner to the bottom right corner, blue to green color" style="position:absolute;margin-left:199.7pt;margin-top:-70.85pt;width:396pt;height:764.15pt;z-index:25165721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" fillcolor="#e19825 [3206]" stroked="f" strokeweight="1pt">
                <v:fill color2="#a5300f [3204]" rotate="t" angle="45" colors="0 #e19825;3277f #e19825" focus="100%" type="gradient"/>
                <v:textbox>
                  <w:txbxContent>
                    <w:p w14:paraId="5D797115" w14:textId="77777777" w:rsidR="0096323A" w:rsidRPr="0096323A" w:rsidRDefault="0096323A" w:rsidP="0096323A">
                      <w:pPr>
                        <w:pStyle w:val="Author"/>
                        <w:jc w:val="right"/>
                        <w:rPr>
                          <w:rFonts w:ascii="Harlow Solid Italic" w:hAnsi="Harlow Solid Italic"/>
                          <w:b/>
                          <w:bCs/>
                          <w:sz w:val="96"/>
                          <w:szCs w:val="36"/>
                        </w:rPr>
                      </w:pPr>
                      <w:r w:rsidRPr="0096323A">
                        <w:rPr>
                          <w:rFonts w:ascii="Harlow Solid Italic" w:hAnsi="Harlow Solid Italic"/>
                          <w:b/>
                          <w:bCs/>
                          <w:sz w:val="96"/>
                          <w:szCs w:val="36"/>
                        </w:rPr>
                        <w:t>Wireless</w:t>
                      </w:r>
                    </w:p>
                    <w:p w14:paraId="56994ADF" w14:textId="476F44A0" w:rsidR="0096323A" w:rsidRDefault="0096323A" w:rsidP="005B2864">
                      <w:pPr>
                        <w:pStyle w:val="Author"/>
                        <w:jc w:val="right"/>
                        <w:rPr>
                          <w:rFonts w:ascii="Bauhaus 93" w:hAnsi="Bauhaus 93"/>
                          <w:sz w:val="96"/>
                          <w:szCs w:val="96"/>
                        </w:rPr>
                      </w:pPr>
                      <w:r w:rsidRPr="0096323A">
                        <w:rPr>
                          <w:rFonts w:ascii="Bauhaus 93" w:hAnsi="Bauhaus 93"/>
                          <w:sz w:val="96"/>
                          <w:szCs w:val="96"/>
                        </w:rPr>
                        <w:t>AC VOLTAGE</w:t>
                      </w:r>
                    </w:p>
                    <w:p w14:paraId="51DEAF57" w14:textId="16F42DF7" w:rsidR="005B2864" w:rsidRPr="005B2864" w:rsidRDefault="0096323A" w:rsidP="0096323A">
                      <w:pPr>
                        <w:pStyle w:val="Author"/>
                        <w:rPr>
                          <w:rFonts w:ascii="Bauhaus 93" w:hAnsi="Bauhaus 93"/>
                          <w:sz w:val="80"/>
                          <w:szCs w:val="80"/>
                        </w:rPr>
                      </w:pPr>
                      <w:r>
                        <w:rPr>
                          <w:rFonts w:ascii="Bauhaus 93" w:hAnsi="Bauhaus 93"/>
                          <w:sz w:val="144"/>
                          <w:szCs w:val="144"/>
                        </w:rPr>
                        <w:t xml:space="preserve"> </w:t>
                      </w:r>
                      <w:r w:rsidRPr="0096323A">
                        <w:rPr>
                          <w:rFonts w:ascii="Bauhaus 93" w:hAnsi="Bauhaus 93"/>
                          <w:sz w:val="144"/>
                          <w:szCs w:val="144"/>
                        </w:rPr>
                        <w:t>DETACTOR</w:t>
                      </w:r>
                    </w:p>
                    <w:p w14:paraId="0C5C6F2D" w14:textId="77777777" w:rsidR="005B2864" w:rsidRPr="00057DFE" w:rsidRDefault="005B2864" w:rsidP="005B2864">
                      <w:pPr>
                        <w:pStyle w:val="Author"/>
                        <w:rPr>
                          <w:sz w:val="36"/>
                        </w:rPr>
                      </w:pPr>
                    </w:p>
                    <w:p w14:paraId="05480ED8" w14:textId="77777777" w:rsidR="0021471C" w:rsidRDefault="0021471C" w:rsidP="0021471C">
                      <w:pPr>
                        <w:jc w:val="center"/>
                      </w:pPr>
                    </w:p>
                  </w:txbxContent>
                </v:textbox>
                <w10:wrap anchorx="page"/>
              </v:rect>
            </w:pict>
          </mc:Fallback>
        </mc:AlternateContent>
      </w:r>
      <w:r w:rsidR="00CA081D">
        <w:br w:type="page"/>
      </w:r>
    </w:p>
    <w:sdt>
      <w:sdtPr>
        <w:rPr>
          <w:rFonts w:asciiTheme="minorHAnsi" w:eastAsiaTheme="minorHAnsi" w:hAnsiTheme="minorHAnsi" w:cstheme="minorBidi"/>
          <w:color w:val="auto"/>
          <w:kern w:val="24"/>
          <w:sz w:val="24"/>
          <w:szCs w:val="22"/>
        </w:rPr>
        <w:id w:val="-1415772156"/>
        <w:docPartObj>
          <w:docPartGallery w:val="Table of Contents"/>
          <w:docPartUnique/>
        </w:docPartObj>
      </w:sdtPr>
      <w:sdtEndPr>
        <w:rPr>
          <w:rFonts w:asciiTheme="majorHAnsi" w:eastAsiaTheme="majorEastAsia" w:hAnsiTheme="majorHAnsi" w:cstheme="majorBidi"/>
          <w:b/>
          <w:bCs/>
          <w:caps/>
          <w:noProof/>
          <w:color w:val="E19825" w:themeColor="accent3"/>
          <w:sz w:val="36"/>
          <w:szCs w:val="26"/>
        </w:rPr>
      </w:sdtEndPr>
      <w:sdtContent>
        <w:p w14:paraId="21FABB4F" w14:textId="77777777" w:rsidR="00081655" w:rsidRDefault="00081655">
          <w:pPr>
            <w:pStyle w:val="TOCHeading"/>
          </w:pPr>
          <w:r>
            <w:t>Table of Contents</w:t>
          </w:r>
        </w:p>
        <w:p w14:paraId="5BC9F448" w14:textId="480DAE1A" w:rsidR="000F60A2" w:rsidRDefault="00081655">
          <w:pPr>
            <w:pStyle w:val="TOC1"/>
            <w:tabs>
              <w:tab w:val="right" w:leader="dot" w:pos="9062"/>
            </w:tabs>
            <w:rPr>
              <w:rFonts w:asciiTheme="minorHAnsi" w:eastAsiaTheme="minorEastAsia" w:hAnsiTheme="minorHAnsi" w:cstheme="minorBidi"/>
              <w:caps w:val="0"/>
              <w:noProof/>
              <w:color w:val="auto"/>
              <w:kern w:val="0"/>
              <w:sz w:val="22"/>
              <w:szCs w:val="22"/>
            </w:rPr>
          </w:pPr>
          <w:r>
            <w:rPr>
              <w:color w:val="D55816" w:themeColor="accent2"/>
            </w:rPr>
            <w:fldChar w:fldCharType="begin"/>
          </w:r>
          <w:r>
            <w:instrText xml:space="preserve"> TOC \o "1-3" \h \z \u </w:instrText>
          </w:r>
          <w:r>
            <w:rPr>
              <w:color w:val="D55816" w:themeColor="accent2"/>
            </w:rPr>
            <w:fldChar w:fldCharType="separate"/>
          </w:r>
          <w:hyperlink w:anchor="_Toc75819362" w:history="1">
            <w:r w:rsidR="000F60A2" w:rsidRPr="00CC27F8">
              <w:rPr>
                <w:rStyle w:val="Hyperlink"/>
                <w:noProof/>
              </w:rPr>
              <w:t>acknowledgment</w:t>
            </w:r>
            <w:r w:rsidR="000F60A2">
              <w:rPr>
                <w:noProof/>
                <w:webHidden/>
              </w:rPr>
              <w:tab/>
            </w:r>
            <w:r w:rsidR="000F60A2">
              <w:rPr>
                <w:noProof/>
                <w:webHidden/>
              </w:rPr>
              <w:fldChar w:fldCharType="begin"/>
            </w:r>
            <w:r w:rsidR="000F60A2">
              <w:rPr>
                <w:noProof/>
                <w:webHidden/>
              </w:rPr>
              <w:instrText xml:space="preserve"> PAGEREF _Toc75819362 \h </w:instrText>
            </w:r>
            <w:r w:rsidR="000F60A2">
              <w:rPr>
                <w:noProof/>
                <w:webHidden/>
              </w:rPr>
            </w:r>
            <w:r w:rsidR="000F60A2">
              <w:rPr>
                <w:noProof/>
                <w:webHidden/>
              </w:rPr>
              <w:fldChar w:fldCharType="separate"/>
            </w:r>
            <w:r w:rsidR="000F60A2">
              <w:rPr>
                <w:noProof/>
                <w:webHidden/>
              </w:rPr>
              <w:t>2</w:t>
            </w:r>
            <w:r w:rsidR="000F60A2">
              <w:rPr>
                <w:noProof/>
                <w:webHidden/>
              </w:rPr>
              <w:fldChar w:fldCharType="end"/>
            </w:r>
          </w:hyperlink>
        </w:p>
        <w:p w14:paraId="6DAD5C39" w14:textId="630048D4" w:rsidR="000F60A2" w:rsidRDefault="000F60A2">
          <w:pPr>
            <w:pStyle w:val="TOC1"/>
            <w:tabs>
              <w:tab w:val="right" w:leader="dot" w:pos="9062"/>
            </w:tabs>
            <w:rPr>
              <w:rFonts w:asciiTheme="minorHAnsi" w:eastAsiaTheme="minorEastAsia" w:hAnsiTheme="minorHAnsi" w:cstheme="minorBidi"/>
              <w:caps w:val="0"/>
              <w:noProof/>
              <w:color w:val="auto"/>
              <w:kern w:val="0"/>
              <w:sz w:val="22"/>
              <w:szCs w:val="22"/>
            </w:rPr>
          </w:pPr>
          <w:hyperlink w:anchor="_Toc75819363" w:history="1">
            <w:r w:rsidRPr="00CC27F8">
              <w:rPr>
                <w:rStyle w:val="Hyperlink"/>
                <w:noProof/>
              </w:rPr>
              <w:t>abstract</w:t>
            </w:r>
            <w:r>
              <w:rPr>
                <w:noProof/>
                <w:webHidden/>
              </w:rPr>
              <w:tab/>
            </w:r>
            <w:r>
              <w:rPr>
                <w:noProof/>
                <w:webHidden/>
              </w:rPr>
              <w:fldChar w:fldCharType="begin"/>
            </w:r>
            <w:r>
              <w:rPr>
                <w:noProof/>
                <w:webHidden/>
              </w:rPr>
              <w:instrText xml:space="preserve"> PAGEREF _Toc75819363 \h </w:instrText>
            </w:r>
            <w:r>
              <w:rPr>
                <w:noProof/>
                <w:webHidden/>
              </w:rPr>
            </w:r>
            <w:r>
              <w:rPr>
                <w:noProof/>
                <w:webHidden/>
              </w:rPr>
              <w:fldChar w:fldCharType="separate"/>
            </w:r>
            <w:r>
              <w:rPr>
                <w:noProof/>
                <w:webHidden/>
              </w:rPr>
              <w:t>3</w:t>
            </w:r>
            <w:r>
              <w:rPr>
                <w:noProof/>
                <w:webHidden/>
              </w:rPr>
              <w:fldChar w:fldCharType="end"/>
            </w:r>
          </w:hyperlink>
        </w:p>
        <w:p w14:paraId="2EB7F064" w14:textId="2CFA6BBF" w:rsidR="000F60A2" w:rsidRDefault="000F60A2">
          <w:pPr>
            <w:pStyle w:val="TOC1"/>
            <w:tabs>
              <w:tab w:val="right" w:leader="dot" w:pos="9062"/>
            </w:tabs>
            <w:rPr>
              <w:rFonts w:asciiTheme="minorHAnsi" w:eastAsiaTheme="minorEastAsia" w:hAnsiTheme="minorHAnsi" w:cstheme="minorBidi"/>
              <w:caps w:val="0"/>
              <w:noProof/>
              <w:color w:val="auto"/>
              <w:kern w:val="0"/>
              <w:sz w:val="22"/>
              <w:szCs w:val="22"/>
            </w:rPr>
          </w:pPr>
          <w:hyperlink w:anchor="_Toc75819364" w:history="1">
            <w:r w:rsidRPr="00CC27F8">
              <w:rPr>
                <w:rStyle w:val="Hyperlink"/>
                <w:noProof/>
              </w:rPr>
              <w:t>INTRODUCTION</w:t>
            </w:r>
            <w:r>
              <w:rPr>
                <w:noProof/>
                <w:webHidden/>
              </w:rPr>
              <w:tab/>
            </w:r>
            <w:r>
              <w:rPr>
                <w:noProof/>
                <w:webHidden/>
              </w:rPr>
              <w:fldChar w:fldCharType="begin"/>
            </w:r>
            <w:r>
              <w:rPr>
                <w:noProof/>
                <w:webHidden/>
              </w:rPr>
              <w:instrText xml:space="preserve"> PAGEREF _Toc75819364 \h </w:instrText>
            </w:r>
            <w:r>
              <w:rPr>
                <w:noProof/>
                <w:webHidden/>
              </w:rPr>
            </w:r>
            <w:r>
              <w:rPr>
                <w:noProof/>
                <w:webHidden/>
              </w:rPr>
              <w:fldChar w:fldCharType="separate"/>
            </w:r>
            <w:r>
              <w:rPr>
                <w:noProof/>
                <w:webHidden/>
              </w:rPr>
              <w:t>4</w:t>
            </w:r>
            <w:r>
              <w:rPr>
                <w:noProof/>
                <w:webHidden/>
              </w:rPr>
              <w:fldChar w:fldCharType="end"/>
            </w:r>
          </w:hyperlink>
        </w:p>
        <w:p w14:paraId="618E0591" w14:textId="051B3376" w:rsidR="000F60A2" w:rsidRDefault="000F60A2">
          <w:pPr>
            <w:pStyle w:val="TOC3"/>
            <w:tabs>
              <w:tab w:val="right" w:leader="dot" w:pos="9062"/>
            </w:tabs>
            <w:rPr>
              <w:rFonts w:asciiTheme="minorHAnsi" w:eastAsiaTheme="minorEastAsia" w:hAnsiTheme="minorHAnsi" w:cstheme="minorBidi"/>
              <w:b w:val="0"/>
              <w:caps w:val="0"/>
              <w:noProof/>
              <w:color w:val="auto"/>
              <w:kern w:val="0"/>
              <w:sz w:val="22"/>
              <w:szCs w:val="22"/>
            </w:rPr>
          </w:pPr>
          <w:hyperlink w:anchor="_Toc75819365" w:history="1">
            <w:r w:rsidRPr="00CC27F8">
              <w:rPr>
                <w:rStyle w:val="Hyperlink"/>
                <w:noProof/>
              </w:rPr>
              <w:t>Required Components</w:t>
            </w:r>
            <w:r>
              <w:rPr>
                <w:noProof/>
                <w:webHidden/>
              </w:rPr>
              <w:tab/>
            </w:r>
            <w:r>
              <w:rPr>
                <w:noProof/>
                <w:webHidden/>
              </w:rPr>
              <w:fldChar w:fldCharType="begin"/>
            </w:r>
            <w:r>
              <w:rPr>
                <w:noProof/>
                <w:webHidden/>
              </w:rPr>
              <w:instrText xml:space="preserve"> PAGEREF _Toc75819365 \h </w:instrText>
            </w:r>
            <w:r>
              <w:rPr>
                <w:noProof/>
                <w:webHidden/>
              </w:rPr>
            </w:r>
            <w:r>
              <w:rPr>
                <w:noProof/>
                <w:webHidden/>
              </w:rPr>
              <w:fldChar w:fldCharType="separate"/>
            </w:r>
            <w:r>
              <w:rPr>
                <w:noProof/>
                <w:webHidden/>
              </w:rPr>
              <w:t>4</w:t>
            </w:r>
            <w:r>
              <w:rPr>
                <w:noProof/>
                <w:webHidden/>
              </w:rPr>
              <w:fldChar w:fldCharType="end"/>
            </w:r>
          </w:hyperlink>
        </w:p>
        <w:p w14:paraId="20787254" w14:textId="0698C308" w:rsidR="000F60A2" w:rsidRDefault="000F60A2">
          <w:pPr>
            <w:pStyle w:val="TOC3"/>
            <w:tabs>
              <w:tab w:val="right" w:leader="dot" w:pos="9062"/>
            </w:tabs>
            <w:rPr>
              <w:rFonts w:asciiTheme="minorHAnsi" w:eastAsiaTheme="minorEastAsia" w:hAnsiTheme="minorHAnsi" w:cstheme="minorBidi"/>
              <w:b w:val="0"/>
              <w:caps w:val="0"/>
              <w:noProof/>
              <w:color w:val="auto"/>
              <w:kern w:val="0"/>
              <w:sz w:val="22"/>
              <w:szCs w:val="22"/>
            </w:rPr>
          </w:pPr>
          <w:hyperlink w:anchor="_Toc75819366" w:history="1">
            <w:r w:rsidRPr="00CC27F8">
              <w:rPr>
                <w:rStyle w:val="Hyperlink"/>
                <w:noProof/>
              </w:rPr>
              <w:t>Circuit diagram</w:t>
            </w:r>
            <w:r>
              <w:rPr>
                <w:noProof/>
                <w:webHidden/>
              </w:rPr>
              <w:tab/>
            </w:r>
            <w:r>
              <w:rPr>
                <w:noProof/>
                <w:webHidden/>
              </w:rPr>
              <w:fldChar w:fldCharType="begin"/>
            </w:r>
            <w:r>
              <w:rPr>
                <w:noProof/>
                <w:webHidden/>
              </w:rPr>
              <w:instrText xml:space="preserve"> PAGEREF _Toc75819366 \h </w:instrText>
            </w:r>
            <w:r>
              <w:rPr>
                <w:noProof/>
                <w:webHidden/>
              </w:rPr>
            </w:r>
            <w:r>
              <w:rPr>
                <w:noProof/>
                <w:webHidden/>
              </w:rPr>
              <w:fldChar w:fldCharType="separate"/>
            </w:r>
            <w:r>
              <w:rPr>
                <w:noProof/>
                <w:webHidden/>
              </w:rPr>
              <w:t>5</w:t>
            </w:r>
            <w:r>
              <w:rPr>
                <w:noProof/>
                <w:webHidden/>
              </w:rPr>
              <w:fldChar w:fldCharType="end"/>
            </w:r>
          </w:hyperlink>
        </w:p>
        <w:p w14:paraId="47C6D483" w14:textId="134B24ED" w:rsidR="000F60A2" w:rsidRDefault="000F60A2">
          <w:pPr>
            <w:pStyle w:val="TOC1"/>
            <w:tabs>
              <w:tab w:val="right" w:leader="dot" w:pos="9062"/>
            </w:tabs>
            <w:rPr>
              <w:rFonts w:asciiTheme="minorHAnsi" w:eastAsiaTheme="minorEastAsia" w:hAnsiTheme="minorHAnsi" w:cstheme="minorBidi"/>
              <w:caps w:val="0"/>
              <w:noProof/>
              <w:color w:val="auto"/>
              <w:kern w:val="0"/>
              <w:sz w:val="22"/>
              <w:szCs w:val="22"/>
            </w:rPr>
          </w:pPr>
          <w:hyperlink w:anchor="_Toc75819367" w:history="1">
            <w:r w:rsidRPr="00CC27F8">
              <w:rPr>
                <w:rStyle w:val="Hyperlink"/>
                <w:noProof/>
              </w:rPr>
              <w:t>Methodology</w:t>
            </w:r>
            <w:r>
              <w:rPr>
                <w:noProof/>
                <w:webHidden/>
              </w:rPr>
              <w:tab/>
            </w:r>
            <w:r>
              <w:rPr>
                <w:noProof/>
                <w:webHidden/>
              </w:rPr>
              <w:fldChar w:fldCharType="begin"/>
            </w:r>
            <w:r>
              <w:rPr>
                <w:noProof/>
                <w:webHidden/>
              </w:rPr>
              <w:instrText xml:space="preserve"> PAGEREF _Toc75819367 \h </w:instrText>
            </w:r>
            <w:r>
              <w:rPr>
                <w:noProof/>
                <w:webHidden/>
              </w:rPr>
            </w:r>
            <w:r>
              <w:rPr>
                <w:noProof/>
                <w:webHidden/>
              </w:rPr>
              <w:fldChar w:fldCharType="separate"/>
            </w:r>
            <w:r>
              <w:rPr>
                <w:noProof/>
                <w:webHidden/>
              </w:rPr>
              <w:t>6</w:t>
            </w:r>
            <w:r>
              <w:rPr>
                <w:noProof/>
                <w:webHidden/>
              </w:rPr>
              <w:fldChar w:fldCharType="end"/>
            </w:r>
          </w:hyperlink>
        </w:p>
        <w:p w14:paraId="31D370D2" w14:textId="6B15991E" w:rsidR="000F60A2" w:rsidRDefault="000F60A2">
          <w:pPr>
            <w:pStyle w:val="TOC3"/>
            <w:tabs>
              <w:tab w:val="right" w:leader="dot" w:pos="9062"/>
            </w:tabs>
            <w:rPr>
              <w:rFonts w:asciiTheme="minorHAnsi" w:eastAsiaTheme="minorEastAsia" w:hAnsiTheme="minorHAnsi" w:cstheme="minorBidi"/>
              <w:b w:val="0"/>
              <w:caps w:val="0"/>
              <w:noProof/>
              <w:color w:val="auto"/>
              <w:kern w:val="0"/>
              <w:sz w:val="22"/>
              <w:szCs w:val="22"/>
            </w:rPr>
          </w:pPr>
          <w:hyperlink w:anchor="_Toc75819368" w:history="1">
            <w:r w:rsidRPr="00CC27F8">
              <w:rPr>
                <w:rStyle w:val="Hyperlink"/>
                <w:noProof/>
              </w:rPr>
              <w:t>Working principle</w:t>
            </w:r>
            <w:r>
              <w:rPr>
                <w:noProof/>
                <w:webHidden/>
              </w:rPr>
              <w:tab/>
            </w:r>
            <w:r>
              <w:rPr>
                <w:noProof/>
                <w:webHidden/>
              </w:rPr>
              <w:fldChar w:fldCharType="begin"/>
            </w:r>
            <w:r>
              <w:rPr>
                <w:noProof/>
                <w:webHidden/>
              </w:rPr>
              <w:instrText xml:space="preserve"> PAGEREF _Toc75819368 \h </w:instrText>
            </w:r>
            <w:r>
              <w:rPr>
                <w:noProof/>
                <w:webHidden/>
              </w:rPr>
            </w:r>
            <w:r>
              <w:rPr>
                <w:noProof/>
                <w:webHidden/>
              </w:rPr>
              <w:fldChar w:fldCharType="separate"/>
            </w:r>
            <w:r>
              <w:rPr>
                <w:noProof/>
                <w:webHidden/>
              </w:rPr>
              <w:t>6</w:t>
            </w:r>
            <w:r>
              <w:rPr>
                <w:noProof/>
                <w:webHidden/>
              </w:rPr>
              <w:fldChar w:fldCharType="end"/>
            </w:r>
          </w:hyperlink>
        </w:p>
        <w:p w14:paraId="179BE9DB" w14:textId="0FBF6C33" w:rsidR="000F60A2" w:rsidRDefault="000F60A2">
          <w:pPr>
            <w:pStyle w:val="TOC3"/>
            <w:tabs>
              <w:tab w:val="right" w:leader="dot" w:pos="9062"/>
            </w:tabs>
            <w:rPr>
              <w:rFonts w:asciiTheme="minorHAnsi" w:eastAsiaTheme="minorEastAsia" w:hAnsiTheme="minorHAnsi" w:cstheme="minorBidi"/>
              <w:b w:val="0"/>
              <w:caps w:val="0"/>
              <w:noProof/>
              <w:color w:val="auto"/>
              <w:kern w:val="0"/>
              <w:sz w:val="22"/>
              <w:szCs w:val="22"/>
            </w:rPr>
          </w:pPr>
          <w:hyperlink w:anchor="_Toc75819369" w:history="1">
            <w:r w:rsidRPr="00CC27F8">
              <w:rPr>
                <w:rStyle w:val="Hyperlink"/>
                <w:noProof/>
              </w:rPr>
              <w:t>Simulation Results</w:t>
            </w:r>
            <w:r>
              <w:rPr>
                <w:noProof/>
                <w:webHidden/>
              </w:rPr>
              <w:tab/>
            </w:r>
            <w:r>
              <w:rPr>
                <w:noProof/>
                <w:webHidden/>
              </w:rPr>
              <w:fldChar w:fldCharType="begin"/>
            </w:r>
            <w:r>
              <w:rPr>
                <w:noProof/>
                <w:webHidden/>
              </w:rPr>
              <w:instrText xml:space="preserve"> PAGEREF _Toc75819369 \h </w:instrText>
            </w:r>
            <w:r>
              <w:rPr>
                <w:noProof/>
                <w:webHidden/>
              </w:rPr>
            </w:r>
            <w:r>
              <w:rPr>
                <w:noProof/>
                <w:webHidden/>
              </w:rPr>
              <w:fldChar w:fldCharType="separate"/>
            </w:r>
            <w:r>
              <w:rPr>
                <w:noProof/>
                <w:webHidden/>
              </w:rPr>
              <w:t>7</w:t>
            </w:r>
            <w:r>
              <w:rPr>
                <w:noProof/>
                <w:webHidden/>
              </w:rPr>
              <w:fldChar w:fldCharType="end"/>
            </w:r>
          </w:hyperlink>
        </w:p>
        <w:p w14:paraId="53672790" w14:textId="45B89FB1" w:rsidR="000F60A2" w:rsidRDefault="000F60A2">
          <w:pPr>
            <w:pStyle w:val="TOC1"/>
            <w:tabs>
              <w:tab w:val="right" w:leader="dot" w:pos="9062"/>
            </w:tabs>
            <w:rPr>
              <w:rFonts w:asciiTheme="minorHAnsi" w:eastAsiaTheme="minorEastAsia" w:hAnsiTheme="minorHAnsi" w:cstheme="minorBidi"/>
              <w:caps w:val="0"/>
              <w:noProof/>
              <w:color w:val="auto"/>
              <w:kern w:val="0"/>
              <w:sz w:val="22"/>
              <w:szCs w:val="22"/>
            </w:rPr>
          </w:pPr>
          <w:hyperlink w:anchor="_Toc75819370" w:history="1">
            <w:r w:rsidRPr="00CC27F8">
              <w:rPr>
                <w:rStyle w:val="Hyperlink"/>
                <w:noProof/>
              </w:rPr>
              <w:t>Conclusion</w:t>
            </w:r>
            <w:r>
              <w:rPr>
                <w:noProof/>
                <w:webHidden/>
              </w:rPr>
              <w:tab/>
            </w:r>
            <w:r>
              <w:rPr>
                <w:noProof/>
                <w:webHidden/>
              </w:rPr>
              <w:fldChar w:fldCharType="begin"/>
            </w:r>
            <w:r>
              <w:rPr>
                <w:noProof/>
                <w:webHidden/>
              </w:rPr>
              <w:instrText xml:space="preserve"> PAGEREF _Toc75819370 \h </w:instrText>
            </w:r>
            <w:r>
              <w:rPr>
                <w:noProof/>
                <w:webHidden/>
              </w:rPr>
            </w:r>
            <w:r>
              <w:rPr>
                <w:noProof/>
                <w:webHidden/>
              </w:rPr>
              <w:fldChar w:fldCharType="separate"/>
            </w:r>
            <w:r>
              <w:rPr>
                <w:noProof/>
                <w:webHidden/>
              </w:rPr>
              <w:t>8</w:t>
            </w:r>
            <w:r>
              <w:rPr>
                <w:noProof/>
                <w:webHidden/>
              </w:rPr>
              <w:fldChar w:fldCharType="end"/>
            </w:r>
          </w:hyperlink>
        </w:p>
        <w:p w14:paraId="5AB14A18" w14:textId="37659136" w:rsidR="00081655" w:rsidRDefault="00081655" w:rsidP="00412081">
          <w:pPr>
            <w:pStyle w:val="TOC1"/>
            <w:tabs>
              <w:tab w:val="right" w:leader="dot" w:pos="9062"/>
            </w:tabs>
          </w:pPr>
          <w:r>
            <w:rPr>
              <w:b/>
              <w:bCs/>
              <w:noProof/>
            </w:rPr>
            <w:fldChar w:fldCharType="end"/>
          </w:r>
          <w:r w:rsidR="0075582D">
            <w:rPr>
              <w:b/>
              <w:bCs/>
              <w:noProof/>
            </w:rPr>
            <w:t xml:space="preserve"> </w:t>
          </w:r>
        </w:p>
      </w:sdtContent>
    </w:sdt>
    <w:p w14:paraId="32FBDFAB" w14:textId="77777777" w:rsidR="00902F57" w:rsidRDefault="00902F57">
      <w:pPr>
        <w:spacing w:after="160" w:line="259" w:lineRule="auto"/>
      </w:pPr>
    </w:p>
    <w:p w14:paraId="03C081C2" w14:textId="1E84CCC3" w:rsidR="00081655" w:rsidRDefault="00081655">
      <w:pPr>
        <w:spacing w:after="160" w:line="259" w:lineRule="auto"/>
      </w:pPr>
      <w:r>
        <w:br w:type="page"/>
      </w:r>
    </w:p>
    <w:p w14:paraId="6C65217D" w14:textId="16CAE2B0" w:rsidR="00412081" w:rsidRPr="003C7FE6" w:rsidRDefault="00412081" w:rsidP="00412081">
      <w:pPr>
        <w:pStyle w:val="Heading1"/>
        <w:rPr>
          <w:rFonts w:eastAsia="Times New Roman"/>
          <w:sz w:val="40"/>
          <w:szCs w:val="24"/>
        </w:rPr>
      </w:pPr>
      <w:bookmarkStart w:id="0" w:name="_Toc75819362"/>
      <w:r w:rsidRPr="003C7FE6">
        <w:rPr>
          <w:sz w:val="40"/>
          <w:szCs w:val="24"/>
        </w:rPr>
        <w:lastRenderedPageBreak/>
        <w:t>a</w:t>
      </w:r>
      <w:r w:rsidRPr="003C7FE6">
        <w:rPr>
          <w:sz w:val="40"/>
          <w:szCs w:val="24"/>
        </w:rPr>
        <w:t>cknowledgment</w:t>
      </w:r>
      <w:bookmarkEnd w:id="0"/>
    </w:p>
    <w:p w14:paraId="0B3EB2C4" w14:textId="7BBDC390" w:rsidR="00CA081D" w:rsidRDefault="00412081" w:rsidP="00CA081D">
      <w:r>
        <w:t>We would like to place on record our deep sense of gratitude to Prof. Dr. Ata Ur Rehman, Lecturer of Electrical and Computer Engineering Department, COMSATs Islamabad Attock Campus, for his generous guidance, help and useful suggestions.</w:t>
      </w:r>
    </w:p>
    <w:p w14:paraId="71F433FC" w14:textId="5C3DA4AC" w:rsidR="00412081" w:rsidRDefault="00412081" w:rsidP="00CA081D">
      <w:r>
        <w:t>We express our sincere gratitude to Sir Engr. Sh</w:t>
      </w:r>
      <w:r w:rsidR="00A539C6">
        <w:t>a</w:t>
      </w:r>
      <w:r>
        <w:t>hzad Khan, Lab Engineer of Electrical and Computer Engineering Department, COMSATs Islamabad Attock Campus for his stimulating guidance, continuous encouragement and supervision throughout the course of the present project.</w:t>
      </w:r>
    </w:p>
    <w:p w14:paraId="14CEF45E" w14:textId="464F307E" w:rsidR="00412081" w:rsidRDefault="00412081" w:rsidP="00CA081D">
      <w:r>
        <w:t>We also wish to extend our thanks to our class mates for their insightful comments and constructive suggestions to improve the quality of this project work.</w:t>
      </w:r>
    </w:p>
    <w:p w14:paraId="248DF784" w14:textId="77777777" w:rsidR="00A539C6" w:rsidRDefault="00A539C6" w:rsidP="00CA081D">
      <w:r>
        <w:t>We are extremely thankful to Sir Dr. Farman Ullah, HOD Department of the Electrical and Computer Engineering for providing us infrastructural facilities to work in, without which this work would not have been possible.</w:t>
      </w:r>
    </w:p>
    <w:p w14:paraId="184DB9F9" w14:textId="77777777" w:rsidR="00A539C6" w:rsidRDefault="00A539C6" w:rsidP="00CA081D"/>
    <w:p w14:paraId="6AAD495A" w14:textId="77777777" w:rsidR="00A539C6" w:rsidRDefault="00A539C6" w:rsidP="00CA081D"/>
    <w:p w14:paraId="0566DD11" w14:textId="77777777" w:rsidR="00A539C6" w:rsidRDefault="00A539C6" w:rsidP="00CA081D"/>
    <w:p w14:paraId="424A1F1F" w14:textId="77777777" w:rsidR="00A539C6" w:rsidRDefault="00A539C6" w:rsidP="00CA081D"/>
    <w:p w14:paraId="6CCBCE9A" w14:textId="77777777" w:rsidR="00A539C6" w:rsidRDefault="00A539C6" w:rsidP="00CA081D"/>
    <w:p w14:paraId="6443E7F3" w14:textId="77777777" w:rsidR="00A539C6" w:rsidRDefault="00A539C6" w:rsidP="00CA081D"/>
    <w:p w14:paraId="0431924D" w14:textId="77777777" w:rsidR="00A539C6" w:rsidRDefault="00A539C6" w:rsidP="00CA081D"/>
    <w:p w14:paraId="5E08F470" w14:textId="77777777" w:rsidR="00A539C6" w:rsidRDefault="00A539C6" w:rsidP="00CA081D"/>
    <w:p w14:paraId="5BE80F00" w14:textId="77777777" w:rsidR="00A539C6" w:rsidRDefault="00A539C6" w:rsidP="00CA081D"/>
    <w:p w14:paraId="083CF8C7" w14:textId="77777777" w:rsidR="00A539C6" w:rsidRDefault="00A539C6" w:rsidP="00CA081D"/>
    <w:p w14:paraId="4A127A1A" w14:textId="77777777" w:rsidR="00A539C6" w:rsidRDefault="00A539C6" w:rsidP="00CA081D"/>
    <w:p w14:paraId="41D28FE5" w14:textId="77777777" w:rsidR="00A539C6" w:rsidRDefault="00A539C6" w:rsidP="00CA081D"/>
    <w:p w14:paraId="4E6C6B18" w14:textId="77777777" w:rsidR="00A539C6" w:rsidRDefault="00A539C6" w:rsidP="00CA081D"/>
    <w:p w14:paraId="568DD0F2" w14:textId="77777777" w:rsidR="00A539C6" w:rsidRDefault="00A539C6" w:rsidP="00CA081D"/>
    <w:p w14:paraId="1E3796CA" w14:textId="77777777" w:rsidR="00A539C6" w:rsidRDefault="00A539C6" w:rsidP="00CA081D"/>
    <w:p w14:paraId="07EB6860" w14:textId="77777777" w:rsidR="00A539C6" w:rsidRDefault="00A539C6" w:rsidP="00CA081D"/>
    <w:p w14:paraId="67042E3C" w14:textId="239CF14D" w:rsidR="00412081" w:rsidRDefault="00A539C6" w:rsidP="00CA081D">
      <w:r>
        <w:t xml:space="preserve"> </w:t>
      </w:r>
    </w:p>
    <w:p w14:paraId="56E1E69F" w14:textId="77777777" w:rsidR="00A539C6" w:rsidRDefault="00A539C6" w:rsidP="00CA081D"/>
    <w:p w14:paraId="7F5CC105" w14:textId="43B8EF14" w:rsidR="000C79EF" w:rsidRPr="003C7FE6" w:rsidRDefault="005B2864" w:rsidP="000C79EF">
      <w:pPr>
        <w:pStyle w:val="Heading1"/>
        <w:rPr>
          <w:rFonts w:eastAsia="Times New Roman"/>
          <w:sz w:val="40"/>
          <w:szCs w:val="24"/>
        </w:rPr>
      </w:pPr>
      <w:bookmarkStart w:id="1" w:name="_Toc75819363"/>
      <w:r w:rsidRPr="003C7FE6">
        <w:rPr>
          <w:sz w:val="40"/>
          <w:szCs w:val="24"/>
        </w:rPr>
        <w:lastRenderedPageBreak/>
        <w:t>abstract</w:t>
      </w:r>
      <w:bookmarkEnd w:id="1"/>
    </w:p>
    <w:p w14:paraId="4170E8BA" w14:textId="2209DE7A" w:rsidR="00A539C6" w:rsidRDefault="00A539C6" w:rsidP="000C79EF">
      <w:pPr>
        <w:rPr>
          <w:lang w:eastAsia="ja-JP"/>
        </w:rPr>
      </w:pPr>
      <w:r>
        <w:rPr>
          <w:lang w:eastAsia="ja-JP"/>
        </w:rPr>
        <w:t>Electricity can cause serious injury or even death which is why safety must come first when working with electricity devices.</w:t>
      </w:r>
    </w:p>
    <w:p w14:paraId="2465E962" w14:textId="39B07478" w:rsidR="000C79EF" w:rsidRDefault="005869C8" w:rsidP="000C79EF">
      <w:pPr>
        <w:rPr>
          <w:lang w:eastAsia="ja-JP"/>
        </w:rPr>
      </w:pPr>
      <w:r>
        <w:rPr>
          <w:lang w:eastAsia="ja-JP"/>
        </w:rPr>
        <w:t xml:space="preserve">In </w:t>
      </w:r>
      <w:r w:rsidR="00AD5BBF">
        <w:rPr>
          <w:lang w:eastAsia="ja-JP"/>
        </w:rPr>
        <w:t xml:space="preserve">industries accident takes place due to leakage of electricity. The accidents can be avoided by using the wireless AC voltage detector. </w:t>
      </w:r>
    </w:p>
    <w:p w14:paraId="6D93EC32" w14:textId="31182DB8" w:rsidR="00AD5BBF" w:rsidRDefault="00AD5BBF" w:rsidP="00AD5BBF">
      <w:pPr>
        <w:rPr>
          <w:lang w:eastAsia="ja-JP"/>
        </w:rPr>
      </w:pPr>
      <w:r>
        <w:rPr>
          <w:lang w:eastAsia="ja-JP"/>
        </w:rPr>
        <w:t xml:space="preserve">The motive of this project is to detect presence of electricity wirelessly. The detection takes place continuously which can be monitored by the glowing LED or by buzzer or both at the same time. Three main components are used in this project which are, </w:t>
      </w:r>
    </w:p>
    <w:p w14:paraId="3683B2AE" w14:textId="27009484" w:rsidR="00AD5BBF" w:rsidRDefault="00B27F94" w:rsidP="00AD5BBF">
      <w:pPr>
        <w:rPr>
          <w:rStyle w:val="Heading2Char"/>
          <w:rFonts w:asciiTheme="minorHAnsi" w:eastAsiaTheme="minorHAnsi" w:hAnsiTheme="minorHAnsi" w:cstheme="minorBidi"/>
          <w:color w:val="auto"/>
          <w:sz w:val="24"/>
          <w:szCs w:val="22"/>
          <w:lang w:eastAsia="ja-JP"/>
        </w:rPr>
      </w:pPr>
      <w:r>
        <w:rPr>
          <w:caps/>
          <w:noProof/>
          <w:lang w:eastAsia="ja-JP"/>
        </w:rPr>
        <w:drawing>
          <wp:inline distT="0" distB="0" distL="0" distR="0" wp14:anchorId="62557FEA" wp14:editId="3C3EA159">
            <wp:extent cx="5486400" cy="1247775"/>
            <wp:effectExtent l="0" t="0" r="19050" b="9525"/>
            <wp:docPr id="3" name="Diagram 3" descr="3 rectangles with rounded corners each with diffrent colors green, blue, dark blue" title="3 steps sample diagram"/>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71AECB2" w14:textId="23239914" w:rsidR="00AD5BBF" w:rsidRDefault="00AD5BBF" w:rsidP="00AD5BBF">
      <w:pPr>
        <w:rPr>
          <w:lang w:eastAsia="ja-JP"/>
        </w:rPr>
      </w:pPr>
      <w:r>
        <w:rPr>
          <w:lang w:eastAsia="ja-JP"/>
        </w:rPr>
        <w:t>All the above components are systematically</w:t>
      </w:r>
      <w:r w:rsidR="007E3A23">
        <w:rPr>
          <w:lang w:eastAsia="ja-JP"/>
        </w:rPr>
        <w:t xml:space="preserve"> placed on the breadboard that the voltage sensor sense the voltage and make our circuit to flow current in such a way that it glows our LED or beep our buzzer, which let us know the presence of the voltage.</w:t>
      </w:r>
    </w:p>
    <w:p w14:paraId="5197C20E" w14:textId="27B25FB7" w:rsidR="00A539C6" w:rsidRDefault="007E3A23" w:rsidP="003702B6">
      <w:pPr>
        <w:rPr>
          <w:lang w:eastAsia="ja-JP"/>
        </w:rPr>
      </w:pPr>
      <w:r>
        <w:rPr>
          <w:lang w:eastAsia="ja-JP"/>
        </w:rPr>
        <w:t xml:space="preserve">This concept can be used to detect any breakage in the voltage line, when we will move our sensor on the covered voltage line, it will glow the LED or turn on the buzzer till the point where there is breakage in the line and after that break point in the line it stops glowing LED. </w:t>
      </w:r>
    </w:p>
    <w:p w14:paraId="666E61BE" w14:textId="010EB35F" w:rsidR="00A539C6" w:rsidRDefault="00A539C6" w:rsidP="00A539C6">
      <w:pPr>
        <w:rPr>
          <w:rStyle w:val="Heading2Char"/>
          <w:rFonts w:asciiTheme="minorHAnsi" w:eastAsiaTheme="minorHAnsi" w:hAnsiTheme="minorHAnsi" w:cstheme="minorBidi"/>
          <w:caps w:val="0"/>
          <w:color w:val="auto"/>
          <w:sz w:val="24"/>
          <w:szCs w:val="22"/>
          <w:lang w:eastAsia="ja-JP"/>
        </w:rPr>
      </w:pPr>
    </w:p>
    <w:p w14:paraId="2C03FD5C" w14:textId="301B6E97" w:rsidR="003702B6" w:rsidRDefault="003702B6" w:rsidP="00A539C6">
      <w:pPr>
        <w:rPr>
          <w:rStyle w:val="Heading2Char"/>
          <w:rFonts w:asciiTheme="minorHAnsi" w:eastAsiaTheme="minorHAnsi" w:hAnsiTheme="minorHAnsi" w:cstheme="minorBidi"/>
          <w:caps w:val="0"/>
          <w:color w:val="auto"/>
          <w:sz w:val="24"/>
          <w:szCs w:val="22"/>
          <w:lang w:eastAsia="ja-JP"/>
        </w:rPr>
      </w:pPr>
    </w:p>
    <w:p w14:paraId="276E76BA" w14:textId="6795B75C" w:rsidR="003702B6" w:rsidRDefault="003702B6" w:rsidP="00A539C6">
      <w:pPr>
        <w:rPr>
          <w:rStyle w:val="Heading2Char"/>
          <w:rFonts w:asciiTheme="minorHAnsi" w:eastAsiaTheme="minorHAnsi" w:hAnsiTheme="minorHAnsi" w:cstheme="minorBidi"/>
          <w:caps w:val="0"/>
          <w:color w:val="auto"/>
          <w:sz w:val="24"/>
          <w:szCs w:val="22"/>
          <w:lang w:eastAsia="ja-JP"/>
        </w:rPr>
      </w:pPr>
    </w:p>
    <w:p w14:paraId="75A83749" w14:textId="5CE3CEA2" w:rsidR="003702B6" w:rsidRDefault="003702B6" w:rsidP="00A539C6">
      <w:pPr>
        <w:rPr>
          <w:rStyle w:val="Heading2Char"/>
          <w:rFonts w:asciiTheme="minorHAnsi" w:eastAsiaTheme="minorHAnsi" w:hAnsiTheme="minorHAnsi" w:cstheme="minorBidi"/>
          <w:caps w:val="0"/>
          <w:color w:val="auto"/>
          <w:sz w:val="24"/>
          <w:szCs w:val="22"/>
          <w:lang w:eastAsia="ja-JP"/>
        </w:rPr>
      </w:pPr>
    </w:p>
    <w:p w14:paraId="2A7AF5A5" w14:textId="2D04F238" w:rsidR="003702B6" w:rsidRDefault="003702B6" w:rsidP="00A539C6">
      <w:pPr>
        <w:rPr>
          <w:rStyle w:val="Heading2Char"/>
          <w:rFonts w:asciiTheme="minorHAnsi" w:eastAsiaTheme="minorHAnsi" w:hAnsiTheme="minorHAnsi" w:cstheme="minorBidi"/>
          <w:caps w:val="0"/>
          <w:color w:val="auto"/>
          <w:sz w:val="24"/>
          <w:szCs w:val="22"/>
          <w:lang w:eastAsia="ja-JP"/>
        </w:rPr>
      </w:pPr>
    </w:p>
    <w:p w14:paraId="31CD2530" w14:textId="65643468" w:rsidR="003702B6" w:rsidRDefault="003702B6" w:rsidP="00A539C6">
      <w:pPr>
        <w:rPr>
          <w:rStyle w:val="Heading2Char"/>
          <w:rFonts w:asciiTheme="minorHAnsi" w:eastAsiaTheme="minorHAnsi" w:hAnsiTheme="minorHAnsi" w:cstheme="minorBidi"/>
          <w:caps w:val="0"/>
          <w:color w:val="auto"/>
          <w:sz w:val="24"/>
          <w:szCs w:val="22"/>
          <w:lang w:eastAsia="ja-JP"/>
        </w:rPr>
      </w:pPr>
    </w:p>
    <w:p w14:paraId="503B5F4F" w14:textId="2337F557" w:rsidR="003702B6" w:rsidRDefault="003702B6" w:rsidP="00A539C6">
      <w:pPr>
        <w:rPr>
          <w:rStyle w:val="Heading2Char"/>
          <w:rFonts w:asciiTheme="minorHAnsi" w:eastAsiaTheme="minorHAnsi" w:hAnsiTheme="minorHAnsi" w:cstheme="minorBidi"/>
          <w:caps w:val="0"/>
          <w:color w:val="auto"/>
          <w:sz w:val="24"/>
          <w:szCs w:val="22"/>
          <w:lang w:eastAsia="ja-JP"/>
        </w:rPr>
      </w:pPr>
    </w:p>
    <w:p w14:paraId="34CBCA12" w14:textId="41A97A74" w:rsidR="003702B6" w:rsidRDefault="003702B6" w:rsidP="00A539C6">
      <w:pPr>
        <w:rPr>
          <w:rStyle w:val="Heading2Char"/>
          <w:rFonts w:asciiTheme="minorHAnsi" w:eastAsiaTheme="minorHAnsi" w:hAnsiTheme="minorHAnsi" w:cstheme="minorBidi"/>
          <w:caps w:val="0"/>
          <w:color w:val="auto"/>
          <w:sz w:val="24"/>
          <w:szCs w:val="22"/>
          <w:lang w:eastAsia="ja-JP"/>
        </w:rPr>
      </w:pPr>
    </w:p>
    <w:p w14:paraId="1DCB8BE2" w14:textId="5F9B53D3" w:rsidR="003702B6" w:rsidRDefault="003702B6" w:rsidP="00A539C6">
      <w:pPr>
        <w:rPr>
          <w:rStyle w:val="Heading2Char"/>
          <w:rFonts w:asciiTheme="minorHAnsi" w:eastAsiaTheme="minorHAnsi" w:hAnsiTheme="minorHAnsi" w:cstheme="minorBidi"/>
          <w:caps w:val="0"/>
          <w:color w:val="auto"/>
          <w:sz w:val="24"/>
          <w:szCs w:val="22"/>
          <w:lang w:eastAsia="ja-JP"/>
        </w:rPr>
      </w:pPr>
    </w:p>
    <w:p w14:paraId="64EBA748" w14:textId="173C5E27" w:rsidR="003702B6" w:rsidRDefault="003702B6" w:rsidP="00A539C6">
      <w:pPr>
        <w:rPr>
          <w:rStyle w:val="Heading2Char"/>
          <w:rFonts w:asciiTheme="minorHAnsi" w:eastAsiaTheme="minorHAnsi" w:hAnsiTheme="minorHAnsi" w:cstheme="minorBidi"/>
          <w:caps w:val="0"/>
          <w:color w:val="auto"/>
          <w:sz w:val="24"/>
          <w:szCs w:val="22"/>
          <w:lang w:eastAsia="ja-JP"/>
        </w:rPr>
      </w:pPr>
    </w:p>
    <w:p w14:paraId="01F4B4F2" w14:textId="42DA7BBF" w:rsidR="003702B6" w:rsidRDefault="003702B6" w:rsidP="00A539C6">
      <w:pPr>
        <w:rPr>
          <w:rStyle w:val="Heading2Char"/>
          <w:rFonts w:asciiTheme="minorHAnsi" w:eastAsiaTheme="minorHAnsi" w:hAnsiTheme="minorHAnsi" w:cstheme="minorBidi"/>
          <w:caps w:val="0"/>
          <w:color w:val="auto"/>
          <w:sz w:val="24"/>
          <w:szCs w:val="22"/>
          <w:lang w:eastAsia="ja-JP"/>
        </w:rPr>
      </w:pPr>
    </w:p>
    <w:p w14:paraId="52CA35F0" w14:textId="77777777" w:rsidR="003702B6" w:rsidRPr="00A539C6" w:rsidRDefault="003702B6" w:rsidP="00A539C6">
      <w:pPr>
        <w:rPr>
          <w:rStyle w:val="Heading2Char"/>
          <w:rFonts w:asciiTheme="minorHAnsi" w:eastAsiaTheme="minorHAnsi" w:hAnsiTheme="minorHAnsi" w:cstheme="minorBidi"/>
          <w:caps w:val="0"/>
          <w:color w:val="auto"/>
          <w:sz w:val="24"/>
          <w:szCs w:val="22"/>
          <w:lang w:eastAsia="ja-JP"/>
        </w:rPr>
      </w:pPr>
    </w:p>
    <w:p w14:paraId="311906C3" w14:textId="1F759B3B" w:rsidR="00081655" w:rsidRPr="003C7FE6" w:rsidRDefault="00682988" w:rsidP="003C7FE6">
      <w:pPr>
        <w:pStyle w:val="Heading1"/>
        <w:rPr>
          <w:rStyle w:val="Heading2Char"/>
          <w:caps/>
          <w:color w:val="FFFFFF" w:themeColor="background1"/>
          <w:sz w:val="52"/>
          <w:szCs w:val="36"/>
        </w:rPr>
      </w:pPr>
      <w:bookmarkStart w:id="2" w:name="_Toc75819364"/>
      <w:r w:rsidRPr="003C7FE6">
        <w:rPr>
          <w:rStyle w:val="Heading2Char"/>
          <w:color w:val="FFFFFF" w:themeColor="background1"/>
          <w:sz w:val="40"/>
          <w:szCs w:val="28"/>
        </w:rPr>
        <w:lastRenderedPageBreak/>
        <w:t>INTRODUCTION</w:t>
      </w:r>
      <w:bookmarkEnd w:id="2"/>
    </w:p>
    <w:p w14:paraId="2825264E" w14:textId="399CA309" w:rsidR="00081655" w:rsidRDefault="003702B6" w:rsidP="003702B6">
      <w:pPr>
        <w:rPr>
          <w:spacing w:val="-2"/>
        </w:rPr>
      </w:pPr>
      <w:r>
        <w:rPr>
          <w:spacing w:val="-2"/>
        </w:rPr>
        <w:t xml:space="preserve">The objective of this project is to reduce accident due to leakage current and voltages. It also facilitates continuous monitoring of AC lines in industries and commercial buildings so that the user gets timely alert of variations in voltage. </w:t>
      </w:r>
    </w:p>
    <w:p w14:paraId="492772F3" w14:textId="1EE9F901" w:rsidR="0053196E" w:rsidRDefault="0053196E" w:rsidP="003C7FE6">
      <w:pPr>
        <w:pStyle w:val="Heading3"/>
      </w:pPr>
      <w:bookmarkStart w:id="3" w:name="_Toc75819365"/>
      <w:r w:rsidRPr="0053196E">
        <w:t>Required Components</w:t>
      </w:r>
      <w:bookmarkEnd w:id="3"/>
    </w:p>
    <w:p w14:paraId="37E14880" w14:textId="511CEC8D" w:rsidR="0053196E" w:rsidRDefault="0053196E" w:rsidP="0053196E">
      <w:pPr>
        <w:pStyle w:val="ListParagraph"/>
        <w:rPr>
          <w:spacing w:val="-2"/>
        </w:rPr>
      </w:pPr>
      <w:r>
        <w:rPr>
          <w:spacing w:val="-2"/>
        </w:rPr>
        <w:t>Following are the components which we have used in this project.</w:t>
      </w:r>
    </w:p>
    <w:p w14:paraId="5DABB87C" w14:textId="3C077F28" w:rsidR="0053196E" w:rsidRDefault="0053196E" w:rsidP="0053196E">
      <w:pPr>
        <w:pStyle w:val="ListParagraph"/>
        <w:numPr>
          <w:ilvl w:val="0"/>
          <w:numId w:val="7"/>
        </w:numPr>
        <w:rPr>
          <w:spacing w:val="-2"/>
        </w:rPr>
      </w:pPr>
      <w:r>
        <w:rPr>
          <w:spacing w:val="-2"/>
        </w:rPr>
        <w:t>9V Battery Source</w:t>
      </w:r>
    </w:p>
    <w:p w14:paraId="06A60351" w14:textId="408C107E" w:rsidR="0053196E" w:rsidRDefault="00075F8E" w:rsidP="0053196E">
      <w:pPr>
        <w:pStyle w:val="ListParagraph"/>
        <w:numPr>
          <w:ilvl w:val="0"/>
          <w:numId w:val="7"/>
        </w:numPr>
        <w:rPr>
          <w:spacing w:val="-2"/>
        </w:rPr>
      </w:pPr>
      <w:r>
        <w:rPr>
          <w:spacing w:val="-2"/>
        </w:rPr>
        <w:t xml:space="preserve">BC547 </w:t>
      </w:r>
      <w:r w:rsidR="008B145E">
        <w:rPr>
          <w:spacing w:val="-2"/>
        </w:rPr>
        <w:t>NPN</w:t>
      </w:r>
      <w:r>
        <w:rPr>
          <w:spacing w:val="-2"/>
        </w:rPr>
        <w:t xml:space="preserve"> transistor</w:t>
      </w:r>
    </w:p>
    <w:p w14:paraId="4BEF9C10" w14:textId="76D4D982" w:rsidR="00075F8E" w:rsidRDefault="00075F8E" w:rsidP="0053196E">
      <w:pPr>
        <w:pStyle w:val="ListParagraph"/>
        <w:numPr>
          <w:ilvl w:val="0"/>
          <w:numId w:val="7"/>
        </w:numPr>
        <w:rPr>
          <w:spacing w:val="-2"/>
        </w:rPr>
      </w:pPr>
      <w:r>
        <w:rPr>
          <w:spacing w:val="-2"/>
        </w:rPr>
        <w:t>Wire connector</w:t>
      </w:r>
    </w:p>
    <w:p w14:paraId="5EA93F32" w14:textId="2B760BD6" w:rsidR="00075F8E" w:rsidRDefault="00075F8E" w:rsidP="0053196E">
      <w:pPr>
        <w:pStyle w:val="ListParagraph"/>
        <w:numPr>
          <w:ilvl w:val="0"/>
          <w:numId w:val="7"/>
        </w:numPr>
        <w:rPr>
          <w:spacing w:val="-2"/>
        </w:rPr>
      </w:pPr>
      <w:r>
        <w:rPr>
          <w:spacing w:val="-2"/>
        </w:rPr>
        <w:t>LED</w:t>
      </w:r>
    </w:p>
    <w:p w14:paraId="6AB0EDBA" w14:textId="4D28A007" w:rsidR="00075F8E" w:rsidRDefault="00075F8E" w:rsidP="0053196E">
      <w:pPr>
        <w:pStyle w:val="ListParagraph"/>
        <w:numPr>
          <w:ilvl w:val="0"/>
          <w:numId w:val="7"/>
        </w:numPr>
        <w:rPr>
          <w:spacing w:val="-2"/>
        </w:rPr>
      </w:pPr>
      <w:r>
        <w:rPr>
          <w:spacing w:val="-2"/>
        </w:rPr>
        <w:t>DC Buzzer</w:t>
      </w:r>
    </w:p>
    <w:p w14:paraId="2A900615" w14:textId="5D87B8AB" w:rsidR="00075F8E" w:rsidRDefault="000373F5" w:rsidP="0053196E">
      <w:pPr>
        <w:pStyle w:val="ListParagraph"/>
        <w:numPr>
          <w:ilvl w:val="0"/>
          <w:numId w:val="7"/>
        </w:numPr>
        <w:rPr>
          <w:spacing w:val="-2"/>
        </w:rPr>
      </w:pPr>
      <w:r>
        <w:rPr>
          <w:noProof/>
        </w:rPr>
        <w:drawing>
          <wp:anchor distT="0" distB="0" distL="114300" distR="114300" simplePos="0" relativeHeight="251682816" behindDoc="0" locked="0" layoutInCell="1" allowOverlap="1" wp14:anchorId="299D705E" wp14:editId="77007194">
            <wp:simplePos x="0" y="0"/>
            <wp:positionH relativeFrom="column">
              <wp:posOffset>3475355</wp:posOffset>
            </wp:positionH>
            <wp:positionV relativeFrom="paragraph">
              <wp:posOffset>144145</wp:posOffset>
            </wp:positionV>
            <wp:extent cx="2052320" cy="2052320"/>
            <wp:effectExtent l="0" t="0" r="0" b="0"/>
            <wp:wrapSquare wrapText="bothSides"/>
            <wp:docPr id="9" name="Picture 9" descr="Image result for 9 v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9 v battery"/>
                    <pic:cNvPicPr>
                      <a:picLocks noChangeAspect="1" noChangeArrowheads="1"/>
                    </pic:cNvPicPr>
                  </pic:nvPicPr>
                  <pic:blipFill>
                    <a:blip r:embed="rId16">
                      <a:extLst>
                        <a:ext uri="{BEBA8EAE-BF5A-486C-A8C5-ECC9F3942E4B}">
                          <a14:imgProps xmlns:a14="http://schemas.microsoft.com/office/drawing/2010/main">
                            <a14:imgLayer r:embed="rId17">
                              <a14:imgEffect>
                                <a14:backgroundRemoval t="10000" b="90000" l="10000" r="90000">
                                  <a14:foregroundMark x1="58605" y1="23721" x2="40000" y2="23721"/>
                                  <a14:foregroundMark x1="65581" y1="26512" x2="57209" y2="23256"/>
                                  <a14:foregroundMark x1="64651" y1="26977" x2="65581" y2="58605"/>
                                  <a14:foregroundMark x1="64186" y1="51163" x2="64186" y2="76744"/>
                                  <a14:foregroundMark x1="57209" y1="21860" x2="46047" y2="25581"/>
                                  <a14:foregroundMark x1="56744" y1="20465" x2="30233" y2="26977"/>
                                  <a14:foregroundMark x1="30233" y1="26977" x2="33023" y2="40930"/>
                                  <a14:foregroundMark x1="39535" y1="27907" x2="63256" y2="28372"/>
                                  <a14:foregroundMark x1="63256" y1="28372" x2="63721" y2="40930"/>
                                  <a14:foregroundMark x1="65581" y1="28372" x2="55349" y2="22791"/>
                                  <a14:foregroundMark x1="65116" y1="57209" x2="65581" y2="66977"/>
                                  <a14:foregroundMark x1="35349" y1="81860" x2="53953" y2="79070"/>
                                  <a14:foregroundMark x1="33953" y1="79535" x2="35814" y2="48372"/>
                                  <a14:foregroundMark x1="35814" y1="61860" x2="35349" y2="54884"/>
                                  <a14:foregroundMark x1="34884" y1="66512" x2="34884" y2="5023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052320" cy="2052320"/>
                    </a:xfrm>
                    <a:prstGeom prst="rect">
                      <a:avLst/>
                    </a:prstGeom>
                    <a:noFill/>
                    <a:ln>
                      <a:noFill/>
                    </a:ln>
                  </pic:spPr>
                </pic:pic>
              </a:graphicData>
            </a:graphic>
          </wp:anchor>
        </w:drawing>
      </w:r>
      <w:r w:rsidR="00075F8E">
        <w:rPr>
          <w:spacing w:val="-2"/>
        </w:rPr>
        <w:t>Copper Wire</w:t>
      </w:r>
    </w:p>
    <w:p w14:paraId="62AABAC7" w14:textId="4DABDDAD" w:rsidR="003702B6" w:rsidRDefault="00075F8E" w:rsidP="00075F8E">
      <w:pPr>
        <w:pStyle w:val="ListParagraph"/>
        <w:numPr>
          <w:ilvl w:val="0"/>
          <w:numId w:val="7"/>
        </w:numPr>
        <w:rPr>
          <w:spacing w:val="-2"/>
        </w:rPr>
      </w:pPr>
      <w:r>
        <w:rPr>
          <w:spacing w:val="-2"/>
        </w:rPr>
        <w:t>Cutters (for copper wire)</w:t>
      </w:r>
    </w:p>
    <w:p w14:paraId="7117EDF8" w14:textId="5964B70C" w:rsidR="00075F8E" w:rsidRDefault="009F2AB1" w:rsidP="009F2AB1">
      <w:pPr>
        <w:pStyle w:val="ListParagraph"/>
        <w:numPr>
          <w:ilvl w:val="0"/>
          <w:numId w:val="7"/>
        </w:numPr>
        <w:rPr>
          <w:spacing w:val="-2"/>
        </w:rPr>
      </w:pPr>
      <w:r>
        <w:rPr>
          <w:spacing w:val="-2"/>
        </w:rPr>
        <w:t>Breadboard</w:t>
      </w:r>
    </w:p>
    <w:p w14:paraId="07CF39A1" w14:textId="0D9656C1" w:rsidR="00885EE6" w:rsidRDefault="00885EE6" w:rsidP="009F2AB1">
      <w:pPr>
        <w:pStyle w:val="ListParagraph"/>
        <w:numPr>
          <w:ilvl w:val="0"/>
          <w:numId w:val="7"/>
        </w:numPr>
        <w:rPr>
          <w:spacing w:val="-2"/>
        </w:rPr>
      </w:pPr>
      <w:r>
        <w:rPr>
          <w:spacing w:val="-2"/>
        </w:rPr>
        <w:t>Antenna (piece of a copper cord)</w:t>
      </w:r>
    </w:p>
    <w:p w14:paraId="0AAA8B89" w14:textId="6F93A24D" w:rsidR="009F2AB1" w:rsidRDefault="009F2AB1" w:rsidP="009F2AB1">
      <w:pPr>
        <w:pStyle w:val="ListParagraph"/>
        <w:numPr>
          <w:ilvl w:val="0"/>
          <w:numId w:val="6"/>
        </w:numPr>
        <w:rPr>
          <w:b/>
          <w:bCs/>
          <w:spacing w:val="-2"/>
        </w:rPr>
      </w:pPr>
      <w:r w:rsidRPr="009F2AB1">
        <w:rPr>
          <w:b/>
          <w:bCs/>
          <w:spacing w:val="-2"/>
        </w:rPr>
        <w:t>9V Battery Source:</w:t>
      </w:r>
    </w:p>
    <w:p w14:paraId="5CD3F8FB" w14:textId="1A57FE04" w:rsidR="009F2AB1" w:rsidRDefault="009F2AB1" w:rsidP="00026EBD">
      <w:pPr>
        <w:pStyle w:val="ListParagraph"/>
        <w:ind w:firstLine="696"/>
        <w:rPr>
          <w:spacing w:val="-2"/>
        </w:rPr>
      </w:pPr>
      <w:r>
        <w:rPr>
          <w:spacing w:val="-2"/>
        </w:rPr>
        <w:t>The nine-volt battery is a common size of battery that was introduced for the early transistor radios. This type is commonly used in smoke detectors, gas detectors, voltage detectors etc.</w:t>
      </w:r>
    </w:p>
    <w:p w14:paraId="7B146E2D" w14:textId="77777777" w:rsidR="000373F5" w:rsidRPr="009F2AB1" w:rsidRDefault="000373F5" w:rsidP="009F2AB1">
      <w:pPr>
        <w:pStyle w:val="ListParagraph"/>
        <w:rPr>
          <w:spacing w:val="-2"/>
        </w:rPr>
      </w:pPr>
    </w:p>
    <w:p w14:paraId="71ECD6D3" w14:textId="5887DF70" w:rsidR="009F2AB1" w:rsidRDefault="000373F5" w:rsidP="009F2AB1">
      <w:pPr>
        <w:pStyle w:val="ListParagraph"/>
        <w:numPr>
          <w:ilvl w:val="0"/>
          <w:numId w:val="6"/>
        </w:numPr>
        <w:rPr>
          <w:b/>
          <w:bCs/>
          <w:spacing w:val="-2"/>
        </w:rPr>
      </w:pPr>
      <w:r>
        <w:rPr>
          <w:noProof/>
        </w:rPr>
        <w:drawing>
          <wp:anchor distT="0" distB="0" distL="114300" distR="114300" simplePos="0" relativeHeight="251681792" behindDoc="0" locked="0" layoutInCell="1" allowOverlap="1" wp14:anchorId="67E146B2" wp14:editId="0DC3A45C">
            <wp:simplePos x="0" y="0"/>
            <wp:positionH relativeFrom="column">
              <wp:posOffset>2978043</wp:posOffset>
            </wp:positionH>
            <wp:positionV relativeFrom="paragraph">
              <wp:posOffset>73660</wp:posOffset>
            </wp:positionV>
            <wp:extent cx="3034030" cy="228155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4030" cy="228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2AB1" w:rsidRPr="000373F5">
        <w:rPr>
          <w:b/>
          <w:bCs/>
          <w:spacing w:val="-2"/>
        </w:rPr>
        <w:t xml:space="preserve">BC547 </w:t>
      </w:r>
    </w:p>
    <w:p w14:paraId="4CF00907" w14:textId="0F65C9DA" w:rsidR="000373F5" w:rsidRDefault="00026EBD" w:rsidP="00026EBD">
      <w:pPr>
        <w:pStyle w:val="ListParagraph"/>
        <w:ind w:firstLine="696"/>
        <w:rPr>
          <w:spacing w:val="-2"/>
        </w:rPr>
      </w:pPr>
      <w:r>
        <w:rPr>
          <w:noProof/>
        </w:rPr>
        <w:drawing>
          <wp:anchor distT="0" distB="0" distL="114300" distR="114300" simplePos="0" relativeHeight="251683840" behindDoc="0" locked="0" layoutInCell="1" allowOverlap="1" wp14:anchorId="7A588691" wp14:editId="255BB6C5">
            <wp:simplePos x="0" y="0"/>
            <wp:positionH relativeFrom="column">
              <wp:posOffset>4391660</wp:posOffset>
            </wp:positionH>
            <wp:positionV relativeFrom="paragraph">
              <wp:posOffset>2241550</wp:posOffset>
            </wp:positionV>
            <wp:extent cx="1323975" cy="1768475"/>
            <wp:effectExtent l="0" t="0" r="9525"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3975" cy="1768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73F5">
        <w:rPr>
          <w:spacing w:val="-2"/>
        </w:rPr>
        <w:t xml:space="preserve">BC547 is a NPN transistor hence the collector and emitter will be left open (Reverse biased) when the base pin is held at ground and will be closed (Forward biased) when a signal is provided to base pin. BC457 has a gain value of 110 to 800, this value determines the amplification capacity of the transistor. The maximum amount of current that could flow through the collector pin is 100mA. </w:t>
      </w:r>
    </w:p>
    <w:p w14:paraId="6D1B715D" w14:textId="38116BEA" w:rsidR="000373F5" w:rsidRDefault="00026EBD" w:rsidP="00026EBD">
      <w:pPr>
        <w:pStyle w:val="ListParagraph"/>
        <w:numPr>
          <w:ilvl w:val="0"/>
          <w:numId w:val="6"/>
        </w:numPr>
        <w:rPr>
          <w:b/>
          <w:bCs/>
          <w:spacing w:val="-2"/>
        </w:rPr>
      </w:pPr>
      <w:r w:rsidRPr="00026EBD">
        <w:rPr>
          <w:b/>
          <w:bCs/>
          <w:spacing w:val="-2"/>
        </w:rPr>
        <w:t>LED</w:t>
      </w:r>
    </w:p>
    <w:p w14:paraId="3A69717F" w14:textId="4A7F6FFE" w:rsidR="00026EBD" w:rsidRDefault="00026EBD" w:rsidP="00026EBD">
      <w:pPr>
        <w:ind w:left="360" w:firstLine="708"/>
        <w:rPr>
          <w:shd w:val="clear" w:color="auto" w:fill="FFFFFF"/>
        </w:rPr>
      </w:pPr>
      <w:r>
        <w:rPr>
          <w:shd w:val="clear" w:color="auto" w:fill="FFFFFF"/>
        </w:rPr>
        <w:t>A light-emitting diode (LED) is a semiconductor light source that emits light when current flows through it. Electrons in the semiconductor recombine with electron holes, releasing energy in the form of photons. The color of the light (corresponding to the energy of the photons) is determined by the energy required for electrons to cross the band gap of the semiconductor.</w:t>
      </w:r>
    </w:p>
    <w:p w14:paraId="15F8479B" w14:textId="70DFC119" w:rsidR="00026EBD" w:rsidRDefault="00026EBD" w:rsidP="00026EBD">
      <w:pPr>
        <w:ind w:left="360" w:firstLine="708"/>
        <w:rPr>
          <w:shd w:val="clear" w:color="auto" w:fill="FFFFFF"/>
        </w:rPr>
      </w:pPr>
    </w:p>
    <w:p w14:paraId="52FFDA56" w14:textId="5C8F449E" w:rsidR="00026EBD" w:rsidRPr="00026EBD" w:rsidRDefault="00026EBD" w:rsidP="00026EBD">
      <w:pPr>
        <w:pStyle w:val="ListParagraph"/>
        <w:numPr>
          <w:ilvl w:val="0"/>
          <w:numId w:val="6"/>
        </w:numPr>
        <w:rPr>
          <w:b/>
          <w:bCs/>
          <w:shd w:val="clear" w:color="auto" w:fill="FFFFFF"/>
        </w:rPr>
      </w:pPr>
      <w:r w:rsidRPr="00026EBD">
        <w:rPr>
          <w:b/>
          <w:bCs/>
          <w:shd w:val="clear" w:color="auto" w:fill="FFFFFF"/>
        </w:rPr>
        <w:t>Breadboard</w:t>
      </w:r>
    </w:p>
    <w:p w14:paraId="3E02A0FE" w14:textId="7F48413A" w:rsidR="00026EBD" w:rsidRPr="00026EBD" w:rsidRDefault="003C7FE6" w:rsidP="00026EBD">
      <w:pPr>
        <w:ind w:left="360" w:firstLine="708"/>
        <w:rPr>
          <w:kern w:val="0"/>
          <w:szCs w:val="24"/>
        </w:rPr>
      </w:pPr>
      <w:r>
        <w:rPr>
          <w:noProof/>
        </w:rPr>
        <w:drawing>
          <wp:anchor distT="0" distB="0" distL="114300" distR="114300" simplePos="0" relativeHeight="251684864" behindDoc="0" locked="0" layoutInCell="1" allowOverlap="1" wp14:anchorId="14419E69" wp14:editId="1E80E663">
            <wp:simplePos x="0" y="0"/>
            <wp:positionH relativeFrom="column">
              <wp:posOffset>3878916</wp:posOffset>
            </wp:positionH>
            <wp:positionV relativeFrom="paragraph">
              <wp:posOffset>616430</wp:posOffset>
            </wp:positionV>
            <wp:extent cx="2501265" cy="201803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cstate="print">
                      <a:extLst>
                        <a:ext uri="{BEBA8EAE-BF5A-486C-A8C5-ECC9F3942E4B}">
                          <a14:imgProps xmlns:a14="http://schemas.microsoft.com/office/drawing/2010/main">
                            <a14:imgLayer r:embed="rId21">
                              <a14:imgEffect>
                                <a14:backgroundRemoval t="5780" b="91175" l="9988" r="89971">
                                  <a14:foregroundMark x1="45959" y1="9633" x2="45959" y2="9633"/>
                                  <a14:foregroundMark x1="44758" y1="5842" x2="45213" y2="5842"/>
                                  <a14:foregroundMark x1="50145" y1="91175" x2="50145" y2="91175"/>
                                </a14:backgroundRemoval>
                              </a14:imgEffect>
                            </a14:imgLayer>
                          </a14:imgProps>
                        </a:ext>
                        <a:ext uri="{28A0092B-C50C-407E-A947-70E740481C1C}">
                          <a14:useLocalDpi xmlns:a14="http://schemas.microsoft.com/office/drawing/2010/main" val="0"/>
                        </a:ext>
                      </a:extLst>
                    </a:blip>
                    <a:srcRect l="10275" t="1977" r="13313" b="5507"/>
                    <a:stretch/>
                  </pic:blipFill>
                  <pic:spPr bwMode="auto">
                    <a:xfrm>
                      <a:off x="0" y="0"/>
                      <a:ext cx="2501265" cy="2018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6EBD" w:rsidRPr="00026EBD">
        <w:rPr>
          <w:szCs w:val="24"/>
        </w:rPr>
        <w:t>A </w:t>
      </w:r>
      <w:r w:rsidR="00026EBD" w:rsidRPr="00026EBD">
        <w:rPr>
          <w:b/>
          <w:bCs/>
          <w:szCs w:val="24"/>
        </w:rPr>
        <w:t>breadboard</w:t>
      </w:r>
      <w:r w:rsidR="00026EBD" w:rsidRPr="00026EBD">
        <w:rPr>
          <w:szCs w:val="24"/>
        </w:rPr>
        <w:t>, or protoboard, is a construction base for </w:t>
      </w:r>
      <w:hyperlink r:id="rId22" w:tooltip="Prototype" w:history="1">
        <w:r w:rsidR="00026EBD" w:rsidRPr="00026EBD">
          <w:rPr>
            <w:rStyle w:val="Hyperlink"/>
            <w:rFonts w:cs="Arial"/>
            <w:color w:val="auto"/>
            <w:szCs w:val="24"/>
          </w:rPr>
          <w:t>prototyping</w:t>
        </w:r>
      </w:hyperlink>
      <w:r w:rsidR="00026EBD" w:rsidRPr="00026EBD">
        <w:rPr>
          <w:szCs w:val="24"/>
        </w:rPr>
        <w:t> of </w:t>
      </w:r>
      <w:hyperlink r:id="rId23" w:tooltip="Electronic circuit" w:history="1">
        <w:r w:rsidR="00026EBD" w:rsidRPr="00026EBD">
          <w:rPr>
            <w:rStyle w:val="Hyperlink"/>
            <w:rFonts w:cs="Arial"/>
            <w:color w:val="auto"/>
            <w:szCs w:val="24"/>
          </w:rPr>
          <w:t>electronics</w:t>
        </w:r>
      </w:hyperlink>
      <w:r w:rsidR="00026EBD" w:rsidRPr="00026EBD">
        <w:rPr>
          <w:szCs w:val="24"/>
        </w:rPr>
        <w:t>. Originally the word referred to a literal bread board, a polished piece of wood used when slicing bread. In the 1970s the </w:t>
      </w:r>
      <w:r w:rsidR="00026EBD" w:rsidRPr="00026EBD">
        <w:rPr>
          <w:b/>
          <w:bCs/>
          <w:szCs w:val="24"/>
        </w:rPr>
        <w:t>solderless breadboard</w:t>
      </w:r>
      <w:r w:rsidR="00026EBD" w:rsidRPr="00026EBD">
        <w:rPr>
          <w:szCs w:val="24"/>
        </w:rPr>
        <w:t> (a.k.a. </w:t>
      </w:r>
      <w:r w:rsidR="00026EBD" w:rsidRPr="00026EBD">
        <w:rPr>
          <w:b/>
          <w:bCs/>
          <w:szCs w:val="24"/>
        </w:rPr>
        <w:t>plugboard</w:t>
      </w:r>
      <w:r w:rsidR="00026EBD" w:rsidRPr="00026EBD">
        <w:rPr>
          <w:szCs w:val="24"/>
        </w:rPr>
        <w:t>, a terminal array board) became available and nowadays the term "breadboard" is commonly used to refer to these.</w:t>
      </w:r>
    </w:p>
    <w:p w14:paraId="12908E0F" w14:textId="5B8AE47B" w:rsidR="00026EBD" w:rsidRDefault="00026EBD" w:rsidP="003C7FE6">
      <w:pPr>
        <w:ind w:left="360" w:firstLine="708"/>
        <w:rPr>
          <w:szCs w:val="24"/>
        </w:rPr>
      </w:pPr>
      <w:r w:rsidRPr="00026EBD">
        <w:rPr>
          <w:szCs w:val="24"/>
        </w:rPr>
        <w:t>Because the solderless breadboard does not require </w:t>
      </w:r>
      <w:hyperlink r:id="rId24" w:tooltip="Soldering" w:history="1">
        <w:r w:rsidRPr="00026EBD">
          <w:rPr>
            <w:rStyle w:val="Hyperlink"/>
            <w:rFonts w:cs="Arial"/>
            <w:color w:val="auto"/>
            <w:szCs w:val="24"/>
          </w:rPr>
          <w:t>soldering</w:t>
        </w:r>
      </w:hyperlink>
      <w:r w:rsidRPr="00026EBD">
        <w:rPr>
          <w:szCs w:val="24"/>
        </w:rPr>
        <w:t>, it is reusable. This makes it easy to use for creating temporary prototypes and experimenting with circuit design. For this reason, solderless breadboards are also popular with students and in technological education. Older breadboard types did not have this property. A </w:t>
      </w:r>
      <w:hyperlink r:id="rId25" w:tooltip="Stripboard" w:history="1">
        <w:r w:rsidRPr="00026EBD">
          <w:rPr>
            <w:rStyle w:val="Hyperlink"/>
            <w:rFonts w:cs="Arial"/>
            <w:color w:val="auto"/>
            <w:szCs w:val="24"/>
          </w:rPr>
          <w:t>stripboard</w:t>
        </w:r>
      </w:hyperlink>
      <w:r w:rsidRPr="00026EBD">
        <w:rPr>
          <w:szCs w:val="24"/>
        </w:rPr>
        <w:t> (</w:t>
      </w:r>
      <w:hyperlink r:id="rId26" w:tooltip="Veroboard" w:history="1">
        <w:r w:rsidRPr="00026EBD">
          <w:rPr>
            <w:rStyle w:val="Hyperlink"/>
            <w:rFonts w:cs="Arial"/>
            <w:color w:val="auto"/>
            <w:szCs w:val="24"/>
          </w:rPr>
          <w:t>Veroboard</w:t>
        </w:r>
      </w:hyperlink>
      <w:r w:rsidRPr="00026EBD">
        <w:rPr>
          <w:szCs w:val="24"/>
        </w:rPr>
        <w:t>) and similar prototyping </w:t>
      </w:r>
      <w:hyperlink r:id="rId27" w:tooltip="Printed circuit board" w:history="1">
        <w:r w:rsidRPr="00026EBD">
          <w:rPr>
            <w:rStyle w:val="Hyperlink"/>
            <w:rFonts w:cs="Arial"/>
            <w:color w:val="auto"/>
            <w:szCs w:val="24"/>
          </w:rPr>
          <w:t>printed circuit boards</w:t>
        </w:r>
      </w:hyperlink>
      <w:r w:rsidRPr="00026EBD">
        <w:rPr>
          <w:szCs w:val="24"/>
        </w:rPr>
        <w:t>, which are used to build semi-permanent soldered prototypes or one-offs, cannot easily be reused. A variety of electronic systems may be prototyped by using breadboards, from small analog and digital circuits to complete </w:t>
      </w:r>
      <w:hyperlink r:id="rId28" w:history="1">
        <w:r w:rsidRPr="00026EBD">
          <w:rPr>
            <w:rStyle w:val="Hyperlink"/>
            <w:rFonts w:cs="Arial"/>
            <w:color w:val="auto"/>
            <w:szCs w:val="24"/>
          </w:rPr>
          <w:t>central processing units</w:t>
        </w:r>
      </w:hyperlink>
      <w:r w:rsidRPr="00026EBD">
        <w:rPr>
          <w:szCs w:val="24"/>
        </w:rPr>
        <w:t> (CPUs).</w:t>
      </w:r>
    </w:p>
    <w:p w14:paraId="7A6C2FA0" w14:textId="6DCD703D" w:rsidR="00885EE6" w:rsidRPr="00885EE6" w:rsidRDefault="00885EE6" w:rsidP="00885EE6">
      <w:pPr>
        <w:pStyle w:val="ListParagraph"/>
        <w:numPr>
          <w:ilvl w:val="0"/>
          <w:numId w:val="6"/>
        </w:numPr>
        <w:rPr>
          <w:b/>
          <w:bCs/>
          <w:szCs w:val="24"/>
        </w:rPr>
      </w:pPr>
      <w:r w:rsidRPr="00885EE6">
        <w:rPr>
          <w:b/>
          <w:bCs/>
          <w:spacing w:val="-2"/>
        </w:rPr>
        <w:t>Antenna</w:t>
      </w:r>
    </w:p>
    <w:p w14:paraId="7D57BAE2" w14:textId="243502B8" w:rsidR="00885EE6" w:rsidRPr="00885EE6" w:rsidRDefault="00885EE6" w:rsidP="00885EE6">
      <w:pPr>
        <w:pStyle w:val="ListParagraph"/>
        <w:ind w:left="1416"/>
        <w:rPr>
          <w:szCs w:val="24"/>
        </w:rPr>
      </w:pPr>
      <w:r>
        <w:rPr>
          <w:spacing w:val="-2"/>
        </w:rPr>
        <w:t>Make an antenna with a small piece of copper cord which will detect the voltage signal. This antenna is being used as voltage detector.</w:t>
      </w:r>
    </w:p>
    <w:p w14:paraId="229D6B9F" w14:textId="0B82D4CA" w:rsidR="003C7FE6" w:rsidRDefault="003C7FE6" w:rsidP="00F4589F">
      <w:pPr>
        <w:pStyle w:val="Heading3"/>
      </w:pPr>
      <w:bookmarkStart w:id="4" w:name="_Toc75819366"/>
      <w:r>
        <w:t>Circuit diagram</w:t>
      </w:r>
      <w:bookmarkEnd w:id="4"/>
    </w:p>
    <w:p w14:paraId="352A01E1" w14:textId="649533C5" w:rsidR="004E410F" w:rsidRPr="004E410F" w:rsidRDefault="004E410F" w:rsidP="004E410F">
      <w:r>
        <w:t>Circuit diagram of the project is given below</w:t>
      </w:r>
    </w:p>
    <w:p w14:paraId="22B922DE" w14:textId="4DEE1422" w:rsidR="00F87134" w:rsidRDefault="004E410F" w:rsidP="00885EE6">
      <w:pPr>
        <w:jc w:val="center"/>
      </w:pPr>
      <w:r w:rsidRPr="004E410F">
        <w:drawing>
          <wp:inline distT="0" distB="0" distL="0" distR="0" wp14:anchorId="331B30B3" wp14:editId="2C13B7E7">
            <wp:extent cx="5760720" cy="2290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290445"/>
                    </a:xfrm>
                    <a:prstGeom prst="rect">
                      <a:avLst/>
                    </a:prstGeom>
                  </pic:spPr>
                </pic:pic>
              </a:graphicData>
            </a:graphic>
          </wp:inline>
        </w:drawing>
      </w:r>
    </w:p>
    <w:p w14:paraId="41873A89" w14:textId="77777777" w:rsidR="00885EE6" w:rsidRPr="00F87134" w:rsidRDefault="00885EE6" w:rsidP="00885EE6"/>
    <w:p w14:paraId="62D531FA" w14:textId="7B834400" w:rsidR="00081655" w:rsidRDefault="00081655" w:rsidP="00F87134">
      <w:pPr>
        <w:jc w:val="center"/>
      </w:pPr>
    </w:p>
    <w:p w14:paraId="75D4BE64" w14:textId="77777777" w:rsidR="00885EE6" w:rsidRPr="00081655" w:rsidRDefault="00885EE6" w:rsidP="00F87134">
      <w:pPr>
        <w:jc w:val="center"/>
      </w:pPr>
    </w:p>
    <w:p w14:paraId="27EB27A0" w14:textId="75CD4606" w:rsidR="00081655" w:rsidRPr="00F4589F" w:rsidRDefault="00F87134" w:rsidP="008226C1">
      <w:pPr>
        <w:pStyle w:val="Heading1"/>
        <w:rPr>
          <w:sz w:val="40"/>
          <w:szCs w:val="24"/>
        </w:rPr>
      </w:pPr>
      <w:bookmarkStart w:id="5" w:name="_Toc75819367"/>
      <w:r w:rsidRPr="00F4589F">
        <w:rPr>
          <w:sz w:val="40"/>
          <w:szCs w:val="24"/>
        </w:rPr>
        <w:lastRenderedPageBreak/>
        <w:t>Methodology</w:t>
      </w:r>
      <w:bookmarkEnd w:id="5"/>
    </w:p>
    <w:p w14:paraId="5F045D5F" w14:textId="74275B72" w:rsidR="00885EE6" w:rsidRDefault="00885EE6" w:rsidP="00885EE6">
      <w:r>
        <w:tab/>
      </w:r>
      <w:r w:rsidR="00302371">
        <w:t>The circuit diagram of the project is shown above. When sensor detect any voltage it active the first transistor and that transistor eventually activate the next transistor as the emitter of the first transistor is attached to the base of the next transistor and so on.</w:t>
      </w:r>
    </w:p>
    <w:p w14:paraId="2CFC1B9C" w14:textId="77777777" w:rsidR="00413C13" w:rsidRDefault="00302371" w:rsidP="00885EE6">
      <w:r>
        <w:tab/>
        <w:t xml:space="preserve">The moment the antenna of the circuit is taken near a conductor carrying AC, the vibrations around the conductor are immediately picked up. These tiny alternating vibrations induce a corresponding current ripple into the circuit, disturbing the overall stability of the </w:t>
      </w:r>
      <w:r w:rsidR="00413C13">
        <w:t>circuit</w:t>
      </w:r>
      <w:r>
        <w:t xml:space="preserve">. </w:t>
      </w:r>
      <w:r>
        <w:tab/>
        <w:t>These input disturb</w:t>
      </w:r>
      <w:r w:rsidR="00413C13">
        <w:t>ances are instantly amplified by A1 and converted into an output voltage equal to the peak supply voltage of the circuit. The output is fed to next amplifier stage via emitter.</w:t>
      </w:r>
    </w:p>
    <w:p w14:paraId="08164916" w14:textId="77777777" w:rsidR="00FC5BD3" w:rsidRDefault="00FC5BD3" w:rsidP="00885EE6">
      <w:r>
        <w:t>Following diagram is the practical implementation of the circuit diagram show above.</w:t>
      </w:r>
    </w:p>
    <w:p w14:paraId="747B21F5" w14:textId="5CC3E09C" w:rsidR="00302371" w:rsidRDefault="00FC5BD3" w:rsidP="00885EE6">
      <w:r>
        <w:rPr>
          <w:noProof/>
        </w:rPr>
        <w:drawing>
          <wp:inline distT="0" distB="0" distL="0" distR="0" wp14:anchorId="58BC75B6" wp14:editId="15CFE40F">
            <wp:extent cx="5760720" cy="29044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04490"/>
                    </a:xfrm>
                    <a:prstGeom prst="rect">
                      <a:avLst/>
                    </a:prstGeom>
                  </pic:spPr>
                </pic:pic>
              </a:graphicData>
            </a:graphic>
          </wp:inline>
        </w:drawing>
      </w:r>
      <w:r w:rsidR="00413C13">
        <w:t xml:space="preserve"> </w:t>
      </w:r>
    </w:p>
    <w:p w14:paraId="618CB748" w14:textId="2E0B93A2" w:rsidR="00030F75" w:rsidRDefault="00030F75" w:rsidP="00030F75">
      <w:pPr>
        <w:pStyle w:val="Heading3"/>
      </w:pPr>
      <w:bookmarkStart w:id="6" w:name="_Toc75819368"/>
      <w:r>
        <w:t>Working principle</w:t>
      </w:r>
      <w:bookmarkEnd w:id="6"/>
    </w:p>
    <w:p w14:paraId="4BE96895" w14:textId="387451FC" w:rsidR="00030F75" w:rsidRDefault="00030F75" w:rsidP="00030F75">
      <w:pPr>
        <w:ind w:firstLine="708"/>
      </w:pPr>
      <w:r>
        <w:rPr>
          <w:shd w:val="clear" w:color="auto" w:fill="FFFFFF"/>
        </w:rPr>
        <w:t>A </w:t>
      </w:r>
      <w:hyperlink r:id="rId31" w:tgtFrame="_blank" w:history="1">
        <w:r w:rsidRPr="00030F75">
          <w:t>magnetic field</w:t>
        </w:r>
      </w:hyperlink>
      <w:r w:rsidRPr="00030F75">
        <w:rPr>
          <w:sz w:val="22"/>
          <w:szCs w:val="20"/>
          <w:shd w:val="clear" w:color="auto" w:fill="FFFFFF"/>
        </w:rPr>
        <w:t> </w:t>
      </w:r>
      <w:r>
        <w:rPr>
          <w:shd w:val="clear" w:color="auto" w:fill="FFFFFF"/>
        </w:rPr>
        <w:t>is produced around a current carrying conductor and if current through the conductor is alternating current (AC), the magnetic field produced varies periodically. A non-contact AC voltage detector detects the changing magnetic field around AC energized objects.</w:t>
      </w:r>
      <w:r>
        <w:br/>
      </w:r>
      <w:r>
        <w:rPr>
          <w:shd w:val="clear" w:color="auto" w:fill="FFFFFF"/>
        </w:rPr>
        <w:t xml:space="preserve">           </w:t>
      </w:r>
      <w:r>
        <w:rPr>
          <w:shd w:val="clear" w:color="auto" w:fill="FFFFFF"/>
        </w:rPr>
        <w:t>This non-contact AC voltage detector uses </w:t>
      </w:r>
      <w:hyperlink r:id="rId32" w:history="1">
        <w:r w:rsidRPr="00030F75">
          <w:t>NPN type transistors</w:t>
        </w:r>
      </w:hyperlink>
      <w:r>
        <w:rPr>
          <w:shd w:val="clear" w:color="auto" w:fill="FFFFFF"/>
        </w:rPr>
        <w:t> in order to detect voltage. A transistor has three terminals - collector, emitter and base. Collector to emitter current is controlled by the base current. When there is no base current, no collector to emitter current flows. Thus, a transistor acts as a switch. It can be 'ON', it can be OFF or in-between.</w:t>
      </w:r>
    </w:p>
    <w:p w14:paraId="3918A158" w14:textId="0D2B7B1B" w:rsidR="00030F75" w:rsidRDefault="00030F75" w:rsidP="00885EE6"/>
    <w:p w14:paraId="581E78B3" w14:textId="24094638" w:rsidR="00030F75" w:rsidRDefault="00030F75" w:rsidP="00885EE6"/>
    <w:p w14:paraId="12D787FF" w14:textId="75A61EA3" w:rsidR="00030F75" w:rsidRDefault="00030F75" w:rsidP="00885EE6"/>
    <w:p w14:paraId="00F23B25" w14:textId="77777777" w:rsidR="00030F75" w:rsidRDefault="00030F75" w:rsidP="00885EE6"/>
    <w:p w14:paraId="5E718B45" w14:textId="3DB6DA1E" w:rsidR="00FC5BD3" w:rsidRDefault="00FC5BD3" w:rsidP="00030F75">
      <w:pPr>
        <w:pStyle w:val="Heading3"/>
      </w:pPr>
      <w:bookmarkStart w:id="7" w:name="_Toc75819369"/>
      <w:r w:rsidRPr="00FC5BD3">
        <w:lastRenderedPageBreak/>
        <w:t>Simulation Results</w:t>
      </w:r>
      <w:bookmarkEnd w:id="7"/>
    </w:p>
    <w:p w14:paraId="0262A1DE" w14:textId="7862D0AF" w:rsidR="00FC5BD3" w:rsidRDefault="00FC5BD3" w:rsidP="00FC5BD3">
      <w:pPr>
        <w:pStyle w:val="ListParagraph"/>
      </w:pPr>
      <w:r>
        <w:t>Simulation result of the project is shown below</w:t>
      </w:r>
    </w:p>
    <w:p w14:paraId="01ECC5BC" w14:textId="74656BAD" w:rsidR="00FC5BD3" w:rsidRDefault="00FC5BD3" w:rsidP="00FC5BD3">
      <w:pPr>
        <w:pStyle w:val="ListParagraph"/>
      </w:pPr>
      <w:r w:rsidRPr="00FC5BD3">
        <w:drawing>
          <wp:inline distT="0" distB="0" distL="0" distR="0" wp14:anchorId="2351D67D" wp14:editId="2FA769B2">
            <wp:extent cx="5294893" cy="2558148"/>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97559" cy="2559436"/>
                    </a:xfrm>
                    <a:prstGeom prst="rect">
                      <a:avLst/>
                    </a:prstGeom>
                  </pic:spPr>
                </pic:pic>
              </a:graphicData>
            </a:graphic>
          </wp:inline>
        </w:drawing>
      </w:r>
    </w:p>
    <w:p w14:paraId="71E0C2C2" w14:textId="67A5BF49" w:rsidR="00FC5BD3" w:rsidRDefault="00FC5BD3" w:rsidP="008226C1">
      <w:pPr>
        <w:pStyle w:val="ListParagraph"/>
        <w:ind w:firstLine="696"/>
      </w:pPr>
      <w:r>
        <w:t xml:space="preserve">For the simulation purpose to make </w:t>
      </w:r>
      <w:r w:rsidR="008226C1">
        <w:t>us</w:t>
      </w:r>
      <w:r>
        <w:t xml:space="preserve"> analyze easy we have </w:t>
      </w:r>
      <w:r w:rsidR="008226C1">
        <w:t>removed</w:t>
      </w:r>
      <w:r>
        <w:t xml:space="preserve"> the sensor and place a </w:t>
      </w:r>
      <w:r w:rsidR="008226C1">
        <w:t xml:space="preserve">voltage source of 1V here. And you can see the output across the led is about 3.99V which is glowing our led. </w:t>
      </w:r>
    </w:p>
    <w:p w14:paraId="47B428A6" w14:textId="77777777" w:rsidR="008226C1" w:rsidRDefault="008226C1" w:rsidP="00FC5BD3">
      <w:pPr>
        <w:pStyle w:val="ListParagraph"/>
      </w:pPr>
      <w:r>
        <w:tab/>
        <w:t>As the sensor detect more voltage and provide us more voltage, our LED will glow with more intensity and we can place a buzzer in the parallel too and both will start glowing and beeping.</w:t>
      </w:r>
    </w:p>
    <w:p w14:paraId="734F2ED9" w14:textId="77777777" w:rsidR="008226C1" w:rsidRDefault="008226C1" w:rsidP="00FC5BD3">
      <w:pPr>
        <w:pStyle w:val="ListParagraph"/>
      </w:pPr>
      <w:r>
        <w:tab/>
        <w:t xml:space="preserve">But as mostly in such small project and sensor we detect a small amount of voltage so using only one led or only buzzer is better option to be consider. </w:t>
      </w:r>
    </w:p>
    <w:p w14:paraId="5CA83154" w14:textId="1616E6E2" w:rsidR="008226C1" w:rsidRDefault="008226C1" w:rsidP="00FC5BD3">
      <w:pPr>
        <w:pStyle w:val="ListParagraph"/>
      </w:pPr>
      <w:r>
        <w:tab/>
        <w:t xml:space="preserve">Let us show you an interesting thing about this circuit, you can please </w:t>
      </w:r>
      <w:r w:rsidR="00466152">
        <w:t>LED</w:t>
      </w:r>
      <w:r>
        <w:t xml:space="preserve"> in any direction like in the above simulation result the anode of the LED is connected with the common collectors point but in the following diagram we will connect this to the positive of the battery</w:t>
      </w:r>
    </w:p>
    <w:p w14:paraId="2199C000" w14:textId="4AF1A45C" w:rsidR="008226C1" w:rsidRDefault="008226C1" w:rsidP="00FC5BD3">
      <w:pPr>
        <w:pStyle w:val="ListParagraph"/>
      </w:pPr>
      <w:r w:rsidRPr="008226C1">
        <w:drawing>
          <wp:inline distT="0" distB="0" distL="0" distR="0" wp14:anchorId="4FD7AB48" wp14:editId="19C2382C">
            <wp:extent cx="5760720" cy="27787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78760"/>
                    </a:xfrm>
                    <a:prstGeom prst="rect">
                      <a:avLst/>
                    </a:prstGeom>
                  </pic:spPr>
                </pic:pic>
              </a:graphicData>
            </a:graphic>
          </wp:inline>
        </w:drawing>
      </w:r>
    </w:p>
    <w:p w14:paraId="5EB23E01" w14:textId="64FE5613" w:rsidR="00744D5E" w:rsidRDefault="008226C1" w:rsidP="00030F75">
      <w:pPr>
        <w:pStyle w:val="ListParagraph"/>
      </w:pPr>
      <w:r>
        <w:tab/>
        <w:t xml:space="preserve">When we connect the anode of the LED to the positive terminal of the battery voltage is less as compare to when we have connected anode to the common collector. </w:t>
      </w:r>
      <w:r>
        <w:lastRenderedPageBreak/>
        <w:t>So, we can conclude if we connect the anode to the common collector the amplification of the signal is better in this condition.</w:t>
      </w:r>
      <w:r w:rsidR="00F4589F">
        <w:t xml:space="preserve"> The amplification increases as the transistor increase in the circuit.</w:t>
      </w:r>
    </w:p>
    <w:p w14:paraId="0EBD7C30" w14:textId="6DD8A206" w:rsidR="001617BD" w:rsidRPr="00F4589F" w:rsidRDefault="004C1EB4" w:rsidP="00F4589F">
      <w:pPr>
        <w:pStyle w:val="Heading1"/>
        <w:rPr>
          <w:sz w:val="40"/>
          <w:szCs w:val="24"/>
        </w:rPr>
      </w:pPr>
      <w:bookmarkStart w:id="8" w:name="_Toc75819370"/>
      <w:r w:rsidRPr="00F4589F">
        <w:rPr>
          <w:sz w:val="40"/>
          <w:szCs w:val="24"/>
        </w:rPr>
        <w:t>Conclusion</w:t>
      </w:r>
      <w:bookmarkEnd w:id="8"/>
    </w:p>
    <w:p w14:paraId="2ACCABDB" w14:textId="76A34099" w:rsidR="00F4589F" w:rsidRPr="00F4589F" w:rsidRDefault="00F4589F" w:rsidP="00030F75">
      <w:pPr>
        <w:ind w:firstLine="708"/>
      </w:pPr>
      <w:r>
        <w:t>In this project, we have proposed a wireless AC line voltage detector for preventing the leakage of power and theft of current. It is a very useful project for industrial power usage. In future, it could be extended even more for better efficiency.</w:t>
      </w:r>
    </w:p>
    <w:p w14:paraId="7416C469" w14:textId="3EBA49E1" w:rsidR="003A13DB" w:rsidRDefault="003A13DB" w:rsidP="00030F75">
      <w:r>
        <w:t>After completing this project, we have learned how to:</w:t>
      </w:r>
    </w:p>
    <w:p w14:paraId="15DE3218" w14:textId="24E9A2AA" w:rsidR="003A13DB" w:rsidRDefault="00466152" w:rsidP="003A13DB">
      <w:pPr>
        <w:pStyle w:val="ListParagraph"/>
        <w:numPr>
          <w:ilvl w:val="0"/>
          <w:numId w:val="5"/>
        </w:numPr>
      </w:pPr>
      <w:r>
        <w:t>Work with transistor</w:t>
      </w:r>
    </w:p>
    <w:p w14:paraId="25DB0371" w14:textId="2F45085B" w:rsidR="003A13DB" w:rsidRDefault="00466152" w:rsidP="003A13DB">
      <w:pPr>
        <w:pStyle w:val="ListParagraph"/>
        <w:numPr>
          <w:ilvl w:val="0"/>
          <w:numId w:val="5"/>
        </w:numPr>
      </w:pPr>
      <w:r>
        <w:t>Determine practically active, saturation and cut off region of transistor.</w:t>
      </w:r>
    </w:p>
    <w:p w14:paraId="3CF760A4" w14:textId="4B68AFA3" w:rsidR="00D56B08" w:rsidRDefault="00466152" w:rsidP="00D56B08">
      <w:pPr>
        <w:pStyle w:val="ListParagraph"/>
        <w:numPr>
          <w:ilvl w:val="0"/>
          <w:numId w:val="5"/>
        </w:numPr>
      </w:pPr>
      <w:r>
        <w:t xml:space="preserve">Deal with complexity of the simulation and practical implementations. </w:t>
      </w:r>
    </w:p>
    <w:p w14:paraId="5F943E30" w14:textId="04CE413A" w:rsidR="001617BD" w:rsidRDefault="00F4589F" w:rsidP="00F4589F">
      <w:pPr>
        <w:pStyle w:val="ListParagraph"/>
        <w:numPr>
          <w:ilvl w:val="0"/>
          <w:numId w:val="5"/>
        </w:numPr>
      </w:pPr>
      <w:r>
        <w:t>Use of electronics concept at practical level</w:t>
      </w:r>
    </w:p>
    <w:p w14:paraId="05E9B44F" w14:textId="28863B83" w:rsidR="003A13DB" w:rsidRDefault="003A13DB" w:rsidP="00030F75">
      <w:pPr>
        <w:ind w:firstLine="284"/>
      </w:pPr>
      <w:r>
        <w:t xml:space="preserve">Following link is the main reference from which </w:t>
      </w:r>
      <w:r w:rsidR="00466152">
        <w:t>we get the idea</w:t>
      </w:r>
    </w:p>
    <w:p w14:paraId="2D53DE20" w14:textId="21D55D4F" w:rsidR="00411E43" w:rsidRPr="003A13DB" w:rsidRDefault="00466152" w:rsidP="003A13DB">
      <w:pPr>
        <w:pStyle w:val="ListBullet"/>
        <w:rPr>
          <w:b/>
        </w:rPr>
      </w:pPr>
      <w:hyperlink r:id="rId35" w:history="1">
        <w:r w:rsidR="00411E43" w:rsidRPr="00466152">
          <w:rPr>
            <w:rStyle w:val="Hyperlink"/>
            <w:b/>
          </w:rPr>
          <w:t>Reference 1</w:t>
        </w:r>
      </w:hyperlink>
    </w:p>
    <w:sectPr w:rsidR="00411E43" w:rsidRPr="003A13DB" w:rsidSect="00294E51">
      <w:footerReference w:type="default" r:id="rId36"/>
      <w:headerReference w:type="first" r:id="rId37"/>
      <w:footerReference w:type="first" r:id="rId38"/>
      <w:pgSz w:w="11906" w:h="16838"/>
      <w:pgMar w:top="1417" w:right="1417" w:bottom="1417" w:left="1417" w:header="708" w:footer="708" w:gutter="0"/>
      <w:pgNumType w:start="0"/>
      <w:cols w:space="34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787D6" w14:textId="77777777" w:rsidR="005B7E4E" w:rsidRDefault="005B7E4E" w:rsidP="00817887">
      <w:pPr>
        <w:spacing w:after="0" w:line="240" w:lineRule="auto"/>
      </w:pPr>
      <w:r>
        <w:separator/>
      </w:r>
    </w:p>
  </w:endnote>
  <w:endnote w:type="continuationSeparator" w:id="0">
    <w:p w14:paraId="036D8F2F" w14:textId="77777777" w:rsidR="005B7E4E" w:rsidRDefault="005B7E4E" w:rsidP="00817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A3027" w14:textId="77777777" w:rsidR="00F11780" w:rsidRDefault="00F11780">
    <w:pPr>
      <w:pStyle w:val="Footer"/>
    </w:pPr>
    <w:r>
      <w:rPr>
        <w:noProof/>
      </w:rPr>
      <mc:AlternateContent>
        <mc:Choice Requires="wps">
          <w:drawing>
            <wp:inline distT="0" distB="0" distL="0" distR="0" wp14:anchorId="7BD7F899" wp14:editId="2768FD52">
              <wp:extent cx="360000" cy="360000"/>
              <wp:effectExtent l="0" t="0" r="2540" b="2540"/>
              <wp:docPr id="5" name="Text Box 2" title="Footer page numb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60000" cy="360000"/>
                      </a:xfrm>
                      <a:prstGeom prst="ellipse">
                        <a:avLst/>
                      </a:prstGeom>
                      <a:solidFill>
                        <a:schemeClr val="tx2"/>
                      </a:solidFill>
                      <a:ln w="9525">
                        <a:noFill/>
                        <a:miter lim="800000"/>
                        <a:headEnd/>
                        <a:tailEnd/>
                      </a:ln>
                    </wps:spPr>
                    <wps:txbx>
                      <w:txbxContent>
                        <w:p w14:paraId="1689A6B3" w14:textId="77777777" w:rsidR="00F11780" w:rsidRDefault="00F11780" w:rsidP="00F11780">
                          <w:pPr>
                            <w:pStyle w:val="Footer"/>
                          </w:pPr>
                          <w:r>
                            <w:fldChar w:fldCharType="begin"/>
                          </w:r>
                          <w:r>
                            <w:instrText xml:space="preserve"> PAGE   \* MERGEFORMAT </w:instrText>
                          </w:r>
                          <w:r>
                            <w:fldChar w:fldCharType="separate"/>
                          </w:r>
                          <w:r>
                            <w:rPr>
                              <w:noProof/>
                            </w:rPr>
                            <w:t>1</w:t>
                          </w:r>
                          <w:r>
                            <w:rPr>
                              <w:noProof/>
                            </w:rPr>
                            <w:fldChar w:fldCharType="end"/>
                          </w:r>
                        </w:p>
                      </w:txbxContent>
                    </wps:txbx>
                    <wps:bodyPr rot="0" vert="horz" wrap="square" lIns="91440" tIns="45720" rIns="91440" bIns="45720" anchor="ctr" anchorCtr="0">
                      <a:noAutofit/>
                    </wps:bodyPr>
                  </wps:wsp>
                </a:graphicData>
              </a:graphic>
            </wp:inline>
          </w:drawing>
        </mc:Choice>
        <mc:Fallback>
          <w:pict>
            <v:oval w14:anchorId="7BD7F899" id="Text Box 2" o:spid="_x0000_s1029" alt="Title: Footer page number" style="width:28.35pt;height:28.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" fillcolor="#323232 [3215]" stroked="f">
              <v:stroke joinstyle="miter"/>
              <o:lock v:ext="edit" aspectratio="t"/>
              <v:textbox>
                <w:txbxContent>
                  <w:p w14:paraId="1689A6B3" w14:textId="77777777" w:rsidR="00F11780" w:rsidRDefault="00F11780" w:rsidP="00F11780">
                    <w:pPr>
                      <w:pStyle w:val="Footer"/>
                    </w:pPr>
                    <w:r>
                      <w:fldChar w:fldCharType="begin"/>
                    </w:r>
                    <w:r>
                      <w:instrText xml:space="preserve"> PAGE   \* MERGEFORMAT </w:instrText>
                    </w:r>
                    <w:r>
                      <w:fldChar w:fldCharType="separate"/>
                    </w:r>
                    <w:r>
                      <w:rPr>
                        <w:noProof/>
                      </w:rPr>
                      <w:t>1</w:t>
                    </w:r>
                    <w:r>
                      <w:rPr>
                        <w:noProof/>
                      </w:rPr>
                      <w:fldChar w:fldCharType="end"/>
                    </w:r>
                  </w:p>
                </w:txbxContent>
              </v:textbox>
              <w10:anchorlock/>
            </v:oval>
          </w:pict>
        </mc:Fallback>
      </mc:AlternateContent>
    </w:r>
  </w:p>
  <w:p w14:paraId="37A5F7D3" w14:textId="77777777" w:rsidR="00817887" w:rsidRDefault="008178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3F3E4" w14:textId="58350A1E" w:rsidR="0021471C" w:rsidRDefault="0021471C">
    <w:pPr>
      <w:tabs>
        <w:tab w:val="center" w:pos="4550"/>
        <w:tab w:val="left" w:pos="5818"/>
      </w:tabs>
      <w:ind w:right="260"/>
      <w:jc w:val="right"/>
      <w:rPr>
        <w:color w:val="191919" w:themeColor="text2" w:themeShade="80"/>
        <w:szCs w:val="24"/>
      </w:rPr>
    </w:pPr>
  </w:p>
  <w:p w14:paraId="4430FB54" w14:textId="77777777" w:rsidR="00057DFE" w:rsidRDefault="00057D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C2395" w14:textId="77777777" w:rsidR="005B7E4E" w:rsidRDefault="005B7E4E" w:rsidP="00817887">
      <w:pPr>
        <w:spacing w:after="0" w:line="240" w:lineRule="auto"/>
      </w:pPr>
      <w:r>
        <w:separator/>
      </w:r>
    </w:p>
  </w:footnote>
  <w:footnote w:type="continuationSeparator" w:id="0">
    <w:p w14:paraId="63FD6C37" w14:textId="77777777" w:rsidR="005B7E4E" w:rsidRDefault="005B7E4E" w:rsidP="008178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F9210" w14:textId="52E3569D" w:rsidR="0021471C" w:rsidRDefault="0021471C">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D06E222"/>
    <w:lvl w:ilvl="0">
      <w:start w:val="1"/>
      <w:numFmt w:val="bullet"/>
      <w:lvlText w:val=""/>
      <w:lvlJc w:val="left"/>
      <w:pPr>
        <w:ind w:left="216" w:hanging="216"/>
      </w:pPr>
      <w:rPr>
        <w:rFonts w:ascii="Symbol" w:hAnsi="Symbol" w:hint="default"/>
        <w:color w:val="521807" w:themeColor="accent1" w:themeShade="80"/>
      </w:rPr>
    </w:lvl>
  </w:abstractNum>
  <w:abstractNum w:abstractNumId="1" w15:restartNumberingAfterBreak="0">
    <w:nsid w:val="08445A7D"/>
    <w:multiLevelType w:val="hybridMultilevel"/>
    <w:tmpl w:val="85FA2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B0214E"/>
    <w:multiLevelType w:val="hybridMultilevel"/>
    <w:tmpl w:val="E5185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1D319D"/>
    <w:multiLevelType w:val="hybridMultilevel"/>
    <w:tmpl w:val="89F0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5C6589"/>
    <w:multiLevelType w:val="hybridMultilevel"/>
    <w:tmpl w:val="07AC9E60"/>
    <w:lvl w:ilvl="0" w:tplc="6BA63D82">
      <w:start w:val="1"/>
      <w:numFmt w:val="bullet"/>
      <w:pStyle w:val="ListBullet"/>
      <w:lvlText w:val=""/>
      <w:lvlJc w:val="left"/>
      <w:pPr>
        <w:ind w:left="2061" w:hanging="360"/>
      </w:pPr>
      <w:rPr>
        <w:rFonts w:ascii="Symbol" w:hAnsi="Symbol"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5" w15:restartNumberingAfterBreak="0">
    <w:nsid w:val="441F21F0"/>
    <w:multiLevelType w:val="hybridMultilevel"/>
    <w:tmpl w:val="7AFC87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5967039C"/>
    <w:multiLevelType w:val="hybridMultilevel"/>
    <w:tmpl w:val="13642A2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0"/>
    <w:lvlOverride w:ilvl="0">
      <w:startOverride w:val="1"/>
    </w:lvlOverride>
  </w:num>
  <w:num w:numId="3">
    <w:abstractNumId w:val="4"/>
  </w:num>
  <w:num w:numId="4">
    <w:abstractNumId w:val="1"/>
  </w:num>
  <w:num w:numId="5">
    <w:abstractNumId w:val="2"/>
  </w:num>
  <w:num w:numId="6">
    <w:abstractNumId w:val="3"/>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71C"/>
    <w:rsid w:val="00010E75"/>
    <w:rsid w:val="00026EBD"/>
    <w:rsid w:val="00030F75"/>
    <w:rsid w:val="000373F5"/>
    <w:rsid w:val="00057DFE"/>
    <w:rsid w:val="00075F8E"/>
    <w:rsid w:val="00081655"/>
    <w:rsid w:val="000C79EF"/>
    <w:rsid w:val="000E6712"/>
    <w:rsid w:val="000F60A2"/>
    <w:rsid w:val="00102A8F"/>
    <w:rsid w:val="001421B9"/>
    <w:rsid w:val="00157EC1"/>
    <w:rsid w:val="001617BD"/>
    <w:rsid w:val="0017082F"/>
    <w:rsid w:val="0017190D"/>
    <w:rsid w:val="001A3404"/>
    <w:rsid w:val="001A5546"/>
    <w:rsid w:val="001F367F"/>
    <w:rsid w:val="0021471C"/>
    <w:rsid w:val="00215DA3"/>
    <w:rsid w:val="002913F7"/>
    <w:rsid w:val="00294E51"/>
    <w:rsid w:val="002C7CDB"/>
    <w:rsid w:val="002D728B"/>
    <w:rsid w:val="002E3655"/>
    <w:rsid w:val="002E67FF"/>
    <w:rsid w:val="002F3056"/>
    <w:rsid w:val="00302371"/>
    <w:rsid w:val="003702B6"/>
    <w:rsid w:val="00384975"/>
    <w:rsid w:val="003A13DB"/>
    <w:rsid w:val="003C7FE6"/>
    <w:rsid w:val="00411E43"/>
    <w:rsid w:val="00412081"/>
    <w:rsid w:val="00413C13"/>
    <w:rsid w:val="00446189"/>
    <w:rsid w:val="00460F19"/>
    <w:rsid w:val="00466152"/>
    <w:rsid w:val="00474889"/>
    <w:rsid w:val="004C1EB4"/>
    <w:rsid w:val="004E410F"/>
    <w:rsid w:val="004F0844"/>
    <w:rsid w:val="0052170B"/>
    <w:rsid w:val="0053196E"/>
    <w:rsid w:val="00547C2D"/>
    <w:rsid w:val="005515D8"/>
    <w:rsid w:val="0056438A"/>
    <w:rsid w:val="005869C8"/>
    <w:rsid w:val="005B2864"/>
    <w:rsid w:val="005B7E4E"/>
    <w:rsid w:val="005C7F44"/>
    <w:rsid w:val="006504F7"/>
    <w:rsid w:val="00682988"/>
    <w:rsid w:val="006B2D9E"/>
    <w:rsid w:val="006D1CC4"/>
    <w:rsid w:val="00744D5E"/>
    <w:rsid w:val="0075582D"/>
    <w:rsid w:val="007B7B3C"/>
    <w:rsid w:val="007E3028"/>
    <w:rsid w:val="007E3A23"/>
    <w:rsid w:val="00817887"/>
    <w:rsid w:val="008226C1"/>
    <w:rsid w:val="00863F09"/>
    <w:rsid w:val="00874222"/>
    <w:rsid w:val="00885EE6"/>
    <w:rsid w:val="008B145E"/>
    <w:rsid w:val="008C30FE"/>
    <w:rsid w:val="00902F57"/>
    <w:rsid w:val="009205EB"/>
    <w:rsid w:val="0096323A"/>
    <w:rsid w:val="00990DE7"/>
    <w:rsid w:val="00992035"/>
    <w:rsid w:val="009B3C74"/>
    <w:rsid w:val="009D2D6D"/>
    <w:rsid w:val="009D3651"/>
    <w:rsid w:val="009F2AB1"/>
    <w:rsid w:val="00A362D9"/>
    <w:rsid w:val="00A5101C"/>
    <w:rsid w:val="00A539C6"/>
    <w:rsid w:val="00AA35E7"/>
    <w:rsid w:val="00AC0775"/>
    <w:rsid w:val="00AD28DC"/>
    <w:rsid w:val="00AD5BBF"/>
    <w:rsid w:val="00B15BD7"/>
    <w:rsid w:val="00B21568"/>
    <w:rsid w:val="00B27F94"/>
    <w:rsid w:val="00B315FF"/>
    <w:rsid w:val="00B55BDF"/>
    <w:rsid w:val="00C24DE2"/>
    <w:rsid w:val="00C43781"/>
    <w:rsid w:val="00C82B0F"/>
    <w:rsid w:val="00CA081D"/>
    <w:rsid w:val="00CE3DDE"/>
    <w:rsid w:val="00D12F2C"/>
    <w:rsid w:val="00D33883"/>
    <w:rsid w:val="00D45B81"/>
    <w:rsid w:val="00D56B08"/>
    <w:rsid w:val="00D82286"/>
    <w:rsid w:val="00DD1094"/>
    <w:rsid w:val="00DE77F6"/>
    <w:rsid w:val="00DF299C"/>
    <w:rsid w:val="00E10053"/>
    <w:rsid w:val="00E34951"/>
    <w:rsid w:val="00E477D5"/>
    <w:rsid w:val="00E61BCA"/>
    <w:rsid w:val="00E74F8F"/>
    <w:rsid w:val="00E82A64"/>
    <w:rsid w:val="00E86301"/>
    <w:rsid w:val="00E86A53"/>
    <w:rsid w:val="00E93C39"/>
    <w:rsid w:val="00EA65DF"/>
    <w:rsid w:val="00EE11DA"/>
    <w:rsid w:val="00F11780"/>
    <w:rsid w:val="00F35DFC"/>
    <w:rsid w:val="00F4589F"/>
    <w:rsid w:val="00F87134"/>
    <w:rsid w:val="00F942AA"/>
    <w:rsid w:val="00FA4B1D"/>
    <w:rsid w:val="00FC338B"/>
    <w:rsid w:val="00FC5BD3"/>
  </w:rsids>
  <m:mathPr>
    <m:mathFont m:val="Cambria Math"/>
    <m:brkBin m:val="before"/>
    <m:brkBinSub m:val="--"/>
    <m:smallFrac m:val="0"/>
    <m:dispDef/>
    <m:lMargin m:val="0"/>
    <m:rMargin m:val="0"/>
    <m:defJc m:val="centerGroup"/>
    <m:wrapIndent m:val="1440"/>
    <m:intLim m:val="subSup"/>
    <m:naryLim m:val="undOvr"/>
  </m:mathPr>
  <w:themeFontLang w:val="ro-R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09D17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CC4"/>
    <w:pPr>
      <w:spacing w:after="120" w:line="288" w:lineRule="auto"/>
    </w:pPr>
    <w:rPr>
      <w:kern w:val="24"/>
      <w:sz w:val="24"/>
      <w:lang w:val="en-US"/>
    </w:rPr>
  </w:style>
  <w:style w:type="paragraph" w:styleId="Heading1">
    <w:name w:val="heading 1"/>
    <w:basedOn w:val="Title"/>
    <w:next w:val="Normal"/>
    <w:link w:val="Heading1Char"/>
    <w:uiPriority w:val="9"/>
    <w:qFormat/>
    <w:rsid w:val="00E477D5"/>
    <w:pPr>
      <w:keepNext/>
      <w:keepLines/>
      <w:shd w:val="clear" w:color="auto" w:fill="E19825" w:themeFill="accent3"/>
      <w:spacing w:before="360" w:after="60"/>
      <w:outlineLvl w:val="0"/>
    </w:pPr>
    <w:rPr>
      <w:b w:val="0"/>
      <w:color w:val="FFFFFF" w:themeColor="background1"/>
      <w:sz w:val="48"/>
    </w:rPr>
  </w:style>
  <w:style w:type="paragraph" w:styleId="Heading2">
    <w:name w:val="heading 2"/>
    <w:basedOn w:val="Heading1"/>
    <w:next w:val="Normal"/>
    <w:link w:val="Heading2Char"/>
    <w:uiPriority w:val="9"/>
    <w:unhideWhenUsed/>
    <w:qFormat/>
    <w:rsid w:val="00E477D5"/>
    <w:pPr>
      <w:shd w:val="clear" w:color="auto" w:fill="auto"/>
      <w:outlineLvl w:val="1"/>
    </w:pPr>
    <w:rPr>
      <w:color w:val="E19825" w:themeColor="accent3"/>
      <w:sz w:val="36"/>
      <w:szCs w:val="26"/>
    </w:rPr>
  </w:style>
  <w:style w:type="paragraph" w:styleId="Heading3">
    <w:name w:val="heading 3"/>
    <w:basedOn w:val="Normal"/>
    <w:next w:val="Normal"/>
    <w:link w:val="Heading3Char"/>
    <w:uiPriority w:val="9"/>
    <w:unhideWhenUsed/>
    <w:qFormat/>
    <w:rsid w:val="00E477D5"/>
    <w:pPr>
      <w:keepNext/>
      <w:keepLines/>
      <w:spacing w:line="240" w:lineRule="auto"/>
      <w:outlineLvl w:val="2"/>
    </w:pPr>
    <w:rPr>
      <w:rFonts w:ascii="Gill Sans MT" w:eastAsiaTheme="majorEastAsia" w:hAnsi="Gill Sans MT" w:cstheme="majorBidi"/>
      <w:b/>
      <w:caps/>
      <w:color w:val="E19825" w:themeColor="accent3"/>
      <w:szCs w:val="24"/>
    </w:rPr>
  </w:style>
  <w:style w:type="paragraph" w:styleId="Heading4">
    <w:name w:val="heading 4"/>
    <w:basedOn w:val="Heading3"/>
    <w:next w:val="Normal"/>
    <w:link w:val="Heading4Char"/>
    <w:uiPriority w:val="9"/>
    <w:unhideWhenUsed/>
    <w:rsid w:val="00DE77F6"/>
    <w:pPr>
      <w:outlineLvl w:val="3"/>
    </w:pPr>
  </w:style>
  <w:style w:type="paragraph" w:styleId="Heading5">
    <w:name w:val="heading 5"/>
    <w:basedOn w:val="Heading4"/>
    <w:next w:val="Normal"/>
    <w:link w:val="Heading5Char"/>
    <w:uiPriority w:val="9"/>
    <w:unhideWhenUsed/>
    <w:rsid w:val="00DE77F6"/>
    <w:pPr>
      <w:outlineLvl w:val="4"/>
    </w:pPr>
  </w:style>
  <w:style w:type="paragraph" w:styleId="Heading6">
    <w:name w:val="heading 6"/>
    <w:basedOn w:val="Heading5"/>
    <w:next w:val="Normal"/>
    <w:link w:val="Heading6Char"/>
    <w:uiPriority w:val="9"/>
    <w:unhideWhenUsed/>
    <w:rsid w:val="00DE77F6"/>
    <w:pPr>
      <w:outlineLvl w:val="5"/>
    </w:pPr>
  </w:style>
  <w:style w:type="paragraph" w:styleId="Heading7">
    <w:name w:val="heading 7"/>
    <w:basedOn w:val="Heading6"/>
    <w:next w:val="Normal"/>
    <w:link w:val="Heading7Char"/>
    <w:uiPriority w:val="9"/>
    <w:unhideWhenUsed/>
    <w:rsid w:val="00DE77F6"/>
    <w:pPr>
      <w:outlineLvl w:val="6"/>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77D5"/>
    <w:rPr>
      <w:rFonts w:asciiTheme="majorHAnsi" w:eastAsiaTheme="majorEastAsia" w:hAnsiTheme="majorHAnsi" w:cstheme="majorBidi"/>
      <w:caps/>
      <w:color w:val="FFFFFF" w:themeColor="background1"/>
      <w:kern w:val="24"/>
      <w:sz w:val="48"/>
      <w:szCs w:val="32"/>
      <w:shd w:val="clear" w:color="auto" w:fill="E19825" w:themeFill="accent3"/>
      <w:lang w:val="en-US"/>
    </w:rPr>
  </w:style>
  <w:style w:type="paragraph" w:styleId="NormalWeb">
    <w:name w:val="Normal (Web)"/>
    <w:basedOn w:val="Normal"/>
    <w:uiPriority w:val="99"/>
    <w:unhideWhenUsed/>
    <w:rsid w:val="0056438A"/>
    <w:pPr>
      <w:spacing w:before="100" w:beforeAutospacing="1" w:after="100" w:afterAutospacing="1" w:line="240" w:lineRule="auto"/>
    </w:pPr>
    <w:rPr>
      <w:rFonts w:ascii="Times New Roman" w:eastAsia="Times New Roman" w:hAnsi="Times New Roman" w:cs="Times New Roman"/>
      <w:szCs w:val="24"/>
      <w:lang w:eastAsia="ro-RO"/>
    </w:rPr>
  </w:style>
  <w:style w:type="paragraph" w:styleId="NoSpacing">
    <w:name w:val="No Spacing"/>
    <w:link w:val="NoSpacingChar"/>
    <w:uiPriority w:val="1"/>
    <w:qFormat/>
    <w:rsid w:val="0056438A"/>
    <w:pPr>
      <w:spacing w:after="0" w:line="240" w:lineRule="auto"/>
    </w:pPr>
    <w:rPr>
      <w:kern w:val="24"/>
      <w:sz w:val="24"/>
    </w:rPr>
  </w:style>
  <w:style w:type="paragraph" w:styleId="Title">
    <w:name w:val="Title"/>
    <w:next w:val="Normal"/>
    <w:link w:val="TitleChar"/>
    <w:uiPriority w:val="10"/>
    <w:qFormat/>
    <w:rsid w:val="009D2D6D"/>
    <w:pPr>
      <w:spacing w:after="0" w:line="240" w:lineRule="auto"/>
    </w:pPr>
    <w:rPr>
      <w:rFonts w:asciiTheme="majorHAnsi" w:eastAsiaTheme="majorEastAsia" w:hAnsiTheme="majorHAnsi" w:cstheme="majorBidi"/>
      <w:b/>
      <w:caps/>
      <w:kern w:val="24"/>
      <w:sz w:val="72"/>
      <w:szCs w:val="32"/>
      <w:lang w:val="en-US"/>
    </w:rPr>
  </w:style>
  <w:style w:type="character" w:customStyle="1" w:styleId="TitleChar">
    <w:name w:val="Title Char"/>
    <w:basedOn w:val="DefaultParagraphFont"/>
    <w:link w:val="Title"/>
    <w:uiPriority w:val="10"/>
    <w:rsid w:val="009D2D6D"/>
    <w:rPr>
      <w:rFonts w:asciiTheme="majorHAnsi" w:eastAsiaTheme="majorEastAsia" w:hAnsiTheme="majorHAnsi" w:cstheme="majorBidi"/>
      <w:b/>
      <w:caps/>
      <w:kern w:val="24"/>
      <w:sz w:val="72"/>
      <w:szCs w:val="32"/>
      <w:lang w:val="en-US"/>
    </w:rPr>
  </w:style>
  <w:style w:type="character" w:customStyle="1" w:styleId="Heading2Char">
    <w:name w:val="Heading 2 Char"/>
    <w:basedOn w:val="DefaultParagraphFont"/>
    <w:link w:val="Heading2"/>
    <w:uiPriority w:val="9"/>
    <w:rsid w:val="00E477D5"/>
    <w:rPr>
      <w:rFonts w:asciiTheme="majorHAnsi" w:eastAsiaTheme="majorEastAsia" w:hAnsiTheme="majorHAnsi" w:cstheme="majorBidi"/>
      <w:caps/>
      <w:color w:val="E19825" w:themeColor="accent3"/>
      <w:kern w:val="24"/>
      <w:sz w:val="36"/>
      <w:szCs w:val="26"/>
      <w:lang w:val="en-US"/>
    </w:rPr>
  </w:style>
  <w:style w:type="character" w:customStyle="1" w:styleId="Heading3Char">
    <w:name w:val="Heading 3 Char"/>
    <w:basedOn w:val="DefaultParagraphFont"/>
    <w:link w:val="Heading3"/>
    <w:uiPriority w:val="9"/>
    <w:rsid w:val="00E477D5"/>
    <w:rPr>
      <w:rFonts w:ascii="Gill Sans MT" w:eastAsiaTheme="majorEastAsia" w:hAnsi="Gill Sans MT" w:cstheme="majorBidi"/>
      <w:b/>
      <w:caps/>
      <w:color w:val="E19825" w:themeColor="accent3"/>
      <w:kern w:val="24"/>
      <w:sz w:val="24"/>
      <w:szCs w:val="24"/>
      <w:lang w:val="en-US"/>
    </w:rPr>
  </w:style>
  <w:style w:type="character" w:customStyle="1" w:styleId="Heading4Char">
    <w:name w:val="Heading 4 Char"/>
    <w:basedOn w:val="DefaultParagraphFont"/>
    <w:link w:val="Heading4"/>
    <w:uiPriority w:val="9"/>
    <w:rsid w:val="00DE77F6"/>
    <w:rPr>
      <w:rFonts w:asciiTheme="majorHAnsi" w:eastAsiaTheme="majorEastAsia" w:hAnsiTheme="majorHAnsi" w:cstheme="majorBidi"/>
      <w:b/>
      <w:caps/>
      <w:color w:val="7F5F52" w:themeColor="accent5"/>
      <w:kern w:val="24"/>
      <w:sz w:val="24"/>
      <w:szCs w:val="24"/>
      <w:lang w:val="en-US"/>
    </w:rPr>
  </w:style>
  <w:style w:type="character" w:customStyle="1" w:styleId="Heading5Char">
    <w:name w:val="Heading 5 Char"/>
    <w:basedOn w:val="DefaultParagraphFont"/>
    <w:link w:val="Heading5"/>
    <w:uiPriority w:val="9"/>
    <w:rsid w:val="00DE77F6"/>
    <w:rPr>
      <w:rFonts w:asciiTheme="majorHAnsi" w:eastAsiaTheme="majorEastAsia" w:hAnsiTheme="majorHAnsi" w:cstheme="majorBidi"/>
      <w:b/>
      <w:caps/>
      <w:color w:val="7F5F52" w:themeColor="accent5"/>
      <w:kern w:val="24"/>
      <w:sz w:val="24"/>
      <w:szCs w:val="24"/>
      <w:lang w:val="en-US"/>
    </w:rPr>
  </w:style>
  <w:style w:type="paragraph" w:styleId="Subtitle">
    <w:name w:val="Subtitle"/>
    <w:basedOn w:val="Normal"/>
    <w:next w:val="Normal"/>
    <w:link w:val="SubtitleChar"/>
    <w:uiPriority w:val="11"/>
    <w:qFormat/>
    <w:rsid w:val="006504F7"/>
    <w:pPr>
      <w:numPr>
        <w:ilvl w:val="1"/>
      </w:numPr>
      <w:spacing w:after="0"/>
      <w:ind w:firstLine="567"/>
    </w:pPr>
    <w:rPr>
      <w:rFonts w:eastAsiaTheme="minorEastAsia"/>
      <w:color w:val="595959" w:themeColor="text1" w:themeTint="A6"/>
      <w:spacing w:val="15"/>
      <w:sz w:val="36"/>
    </w:rPr>
  </w:style>
  <w:style w:type="character" w:customStyle="1" w:styleId="SubtitleChar">
    <w:name w:val="Subtitle Char"/>
    <w:basedOn w:val="DefaultParagraphFont"/>
    <w:link w:val="Subtitle"/>
    <w:uiPriority w:val="11"/>
    <w:rsid w:val="006504F7"/>
    <w:rPr>
      <w:rFonts w:eastAsiaTheme="minorEastAsia"/>
      <w:color w:val="595959" w:themeColor="text1" w:themeTint="A6"/>
      <w:spacing w:val="15"/>
      <w:kern w:val="24"/>
      <w:sz w:val="36"/>
    </w:rPr>
  </w:style>
  <w:style w:type="character" w:styleId="SubtleEmphasis">
    <w:name w:val="Subtle Emphasis"/>
    <w:basedOn w:val="DefaultParagraphFont"/>
    <w:uiPriority w:val="19"/>
    <w:qFormat/>
    <w:rsid w:val="006504F7"/>
    <w:rPr>
      <w:i/>
      <w:iCs/>
      <w:color w:val="404040" w:themeColor="text1" w:themeTint="BF"/>
    </w:rPr>
  </w:style>
  <w:style w:type="character" w:styleId="Emphasis">
    <w:name w:val="Emphasis"/>
    <w:basedOn w:val="DefaultParagraphFont"/>
    <w:uiPriority w:val="20"/>
    <w:qFormat/>
    <w:rsid w:val="006504F7"/>
    <w:rPr>
      <w:i/>
      <w:iCs/>
    </w:rPr>
  </w:style>
  <w:style w:type="character" w:styleId="IntenseEmphasis">
    <w:name w:val="Intense Emphasis"/>
    <w:basedOn w:val="DefaultParagraphFont"/>
    <w:uiPriority w:val="21"/>
    <w:qFormat/>
    <w:rsid w:val="00E477D5"/>
    <w:rPr>
      <w:i/>
      <w:iCs/>
      <w:color w:val="B27D49" w:themeColor="accent6"/>
    </w:rPr>
  </w:style>
  <w:style w:type="paragraph" w:customStyle="1" w:styleId="Author">
    <w:name w:val="Author"/>
    <w:basedOn w:val="Normal"/>
    <w:qFormat/>
    <w:rsid w:val="009205EB"/>
    <w:pPr>
      <w:spacing w:after="0"/>
    </w:pPr>
    <w:rPr>
      <w:color w:val="FFFFFF" w:themeColor="background1"/>
      <w:sz w:val="48"/>
    </w:rPr>
  </w:style>
  <w:style w:type="character" w:customStyle="1" w:styleId="NoSpacingChar">
    <w:name w:val="No Spacing Char"/>
    <w:basedOn w:val="DefaultParagraphFont"/>
    <w:link w:val="NoSpacing"/>
    <w:uiPriority w:val="1"/>
    <w:rsid w:val="00CA081D"/>
    <w:rPr>
      <w:kern w:val="24"/>
      <w:sz w:val="24"/>
    </w:rPr>
  </w:style>
  <w:style w:type="paragraph" w:styleId="TOCHeading">
    <w:name w:val="TOC Heading"/>
    <w:basedOn w:val="Heading1"/>
    <w:next w:val="Normal"/>
    <w:uiPriority w:val="39"/>
    <w:unhideWhenUsed/>
    <w:qFormat/>
    <w:rsid w:val="009205EB"/>
    <w:pPr>
      <w:spacing w:before="240" w:after="0" w:line="259" w:lineRule="auto"/>
      <w:outlineLvl w:val="9"/>
    </w:pPr>
    <w:rPr>
      <w:caps w:val="0"/>
      <w:kern w:val="0"/>
    </w:rPr>
  </w:style>
  <w:style w:type="paragraph" w:styleId="TOC1">
    <w:name w:val="toc 1"/>
    <w:basedOn w:val="Heading2"/>
    <w:next w:val="Normal"/>
    <w:autoRedefine/>
    <w:uiPriority w:val="39"/>
    <w:unhideWhenUsed/>
    <w:rsid w:val="00817887"/>
    <w:pPr>
      <w:spacing w:before="240" w:after="120"/>
    </w:pPr>
  </w:style>
  <w:style w:type="character" w:styleId="Hyperlink">
    <w:name w:val="Hyperlink"/>
    <w:basedOn w:val="DefaultParagraphFont"/>
    <w:uiPriority w:val="99"/>
    <w:unhideWhenUsed/>
    <w:rsid w:val="002C7CDB"/>
    <w:rPr>
      <w:color w:val="6B9F25" w:themeColor="hyperlink"/>
      <w:u w:val="single"/>
    </w:rPr>
  </w:style>
  <w:style w:type="character" w:customStyle="1" w:styleId="Heading6Char">
    <w:name w:val="Heading 6 Char"/>
    <w:basedOn w:val="DefaultParagraphFont"/>
    <w:link w:val="Heading6"/>
    <w:uiPriority w:val="9"/>
    <w:rsid w:val="00DE77F6"/>
    <w:rPr>
      <w:rFonts w:asciiTheme="majorHAnsi" w:eastAsiaTheme="majorEastAsia" w:hAnsiTheme="majorHAnsi" w:cstheme="majorBidi"/>
      <w:b/>
      <w:caps/>
      <w:color w:val="7F5F52" w:themeColor="accent5"/>
      <w:kern w:val="24"/>
      <w:sz w:val="24"/>
      <w:szCs w:val="24"/>
      <w:lang w:val="en-US"/>
    </w:rPr>
  </w:style>
  <w:style w:type="paragraph" w:styleId="TOC2">
    <w:name w:val="toc 2"/>
    <w:basedOn w:val="Heading3"/>
    <w:next w:val="Normal"/>
    <w:autoRedefine/>
    <w:uiPriority w:val="39"/>
    <w:unhideWhenUsed/>
    <w:rsid w:val="00081655"/>
    <w:pPr>
      <w:tabs>
        <w:tab w:val="right" w:leader="dot" w:pos="9062"/>
      </w:tabs>
      <w:ind w:left="284"/>
    </w:pPr>
    <w:rPr>
      <w:b w:val="0"/>
      <w:noProof/>
    </w:rPr>
  </w:style>
  <w:style w:type="paragraph" w:styleId="TOC3">
    <w:name w:val="toc 3"/>
    <w:basedOn w:val="Heading3"/>
    <w:next w:val="Normal"/>
    <w:autoRedefine/>
    <w:uiPriority w:val="39"/>
    <w:unhideWhenUsed/>
    <w:rsid w:val="00446189"/>
    <w:pPr>
      <w:ind w:left="567"/>
    </w:pPr>
  </w:style>
  <w:style w:type="paragraph" w:styleId="Header">
    <w:name w:val="header"/>
    <w:basedOn w:val="Normal"/>
    <w:link w:val="HeaderChar"/>
    <w:uiPriority w:val="99"/>
    <w:unhideWhenUsed/>
    <w:rsid w:val="0081788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17887"/>
    <w:rPr>
      <w:kern w:val="24"/>
      <w:sz w:val="24"/>
      <w:lang w:val="en-US"/>
    </w:rPr>
  </w:style>
  <w:style w:type="paragraph" w:styleId="Footer">
    <w:name w:val="footer"/>
    <w:basedOn w:val="Normal"/>
    <w:link w:val="FooterChar"/>
    <w:uiPriority w:val="99"/>
    <w:unhideWhenUsed/>
    <w:rsid w:val="00F11780"/>
    <w:pPr>
      <w:tabs>
        <w:tab w:val="center" w:pos="4536"/>
        <w:tab w:val="right" w:pos="9072"/>
      </w:tabs>
      <w:spacing w:after="0" w:line="240" w:lineRule="auto"/>
      <w:jc w:val="center"/>
    </w:pPr>
    <w:rPr>
      <w:color w:val="FFFFFF" w:themeColor="background1"/>
    </w:rPr>
  </w:style>
  <w:style w:type="character" w:customStyle="1" w:styleId="FooterChar">
    <w:name w:val="Footer Char"/>
    <w:basedOn w:val="DefaultParagraphFont"/>
    <w:link w:val="Footer"/>
    <w:uiPriority w:val="99"/>
    <w:rsid w:val="00F11780"/>
    <w:rPr>
      <w:color w:val="FFFFFF" w:themeColor="background1"/>
      <w:kern w:val="24"/>
      <w:sz w:val="24"/>
      <w:lang w:val="en-US"/>
    </w:rPr>
  </w:style>
  <w:style w:type="paragraph" w:styleId="ListBullet">
    <w:name w:val="List Bullet"/>
    <w:basedOn w:val="Normal"/>
    <w:uiPriority w:val="11"/>
    <w:qFormat/>
    <w:rsid w:val="00C24DE2"/>
    <w:pPr>
      <w:numPr>
        <w:numId w:val="3"/>
      </w:numPr>
      <w:spacing w:before="120" w:after="0"/>
      <w:ind w:left="568" w:hanging="284"/>
    </w:pPr>
    <w:rPr>
      <w:rFonts w:eastAsiaTheme="minorEastAsia"/>
      <w:kern w:val="0"/>
      <w:lang w:eastAsia="ja-JP"/>
    </w:rPr>
  </w:style>
  <w:style w:type="character" w:customStyle="1" w:styleId="Heading7Char">
    <w:name w:val="Heading 7 Char"/>
    <w:basedOn w:val="DefaultParagraphFont"/>
    <w:link w:val="Heading7"/>
    <w:uiPriority w:val="9"/>
    <w:rsid w:val="00DE77F6"/>
    <w:rPr>
      <w:rFonts w:asciiTheme="majorHAnsi" w:eastAsiaTheme="majorEastAsia" w:hAnsiTheme="majorHAnsi" w:cstheme="majorBidi"/>
      <w:b/>
      <w:caps/>
      <w:color w:val="7F5F52" w:themeColor="accent5"/>
      <w:kern w:val="24"/>
      <w:sz w:val="24"/>
      <w:szCs w:val="24"/>
      <w:lang w:val="en-US"/>
    </w:rPr>
  </w:style>
  <w:style w:type="paragraph" w:styleId="IntenseQuote">
    <w:name w:val="Intense Quote"/>
    <w:basedOn w:val="Normal"/>
    <w:next w:val="Normal"/>
    <w:link w:val="IntenseQuoteChar"/>
    <w:uiPriority w:val="30"/>
    <w:qFormat/>
    <w:rsid w:val="00874222"/>
    <w:pPr>
      <w:pBdr>
        <w:top w:val="single" w:sz="4" w:space="10" w:color="B27D49" w:themeColor="accent6"/>
        <w:bottom w:val="single" w:sz="4" w:space="1" w:color="B27D49" w:themeColor="accent6"/>
      </w:pBdr>
      <w:spacing w:before="360" w:after="360"/>
      <w:ind w:left="567" w:right="2835"/>
      <w:jc w:val="center"/>
    </w:pPr>
    <w:rPr>
      <w:i/>
      <w:iCs/>
      <w:color w:val="B27D49" w:themeColor="accent6"/>
    </w:rPr>
  </w:style>
  <w:style w:type="character" w:customStyle="1" w:styleId="IntenseQuoteChar">
    <w:name w:val="Intense Quote Char"/>
    <w:basedOn w:val="DefaultParagraphFont"/>
    <w:link w:val="IntenseQuote"/>
    <w:uiPriority w:val="30"/>
    <w:rsid w:val="00874222"/>
    <w:rPr>
      <w:i/>
      <w:iCs/>
      <w:color w:val="B27D49" w:themeColor="accent6"/>
      <w:kern w:val="24"/>
      <w:sz w:val="24"/>
      <w:lang w:val="en-US"/>
    </w:rPr>
  </w:style>
  <w:style w:type="character" w:styleId="IntenseReference">
    <w:name w:val="Intense Reference"/>
    <w:basedOn w:val="DefaultParagraphFont"/>
    <w:uiPriority w:val="32"/>
    <w:qFormat/>
    <w:rsid w:val="00E477D5"/>
    <w:rPr>
      <w:b/>
      <w:bCs/>
      <w:smallCaps/>
      <w:color w:val="B27D49" w:themeColor="accent6"/>
      <w:spacing w:val="5"/>
      <w:bdr w:val="none" w:sz="0" w:space="0" w:color="auto"/>
    </w:rPr>
  </w:style>
  <w:style w:type="paragraph" w:styleId="BalloonText">
    <w:name w:val="Balloon Text"/>
    <w:basedOn w:val="Normal"/>
    <w:link w:val="BalloonTextChar"/>
    <w:uiPriority w:val="99"/>
    <w:semiHidden/>
    <w:unhideWhenUsed/>
    <w:rsid w:val="00C24D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4DE2"/>
    <w:rPr>
      <w:rFonts w:ascii="Segoe UI" w:hAnsi="Segoe UI" w:cs="Segoe UI"/>
      <w:kern w:val="24"/>
      <w:sz w:val="18"/>
      <w:szCs w:val="18"/>
      <w:lang w:val="en-US"/>
    </w:rPr>
  </w:style>
  <w:style w:type="character" w:styleId="UnresolvedMention">
    <w:name w:val="Unresolved Mention"/>
    <w:basedOn w:val="DefaultParagraphFont"/>
    <w:uiPriority w:val="99"/>
    <w:semiHidden/>
    <w:unhideWhenUsed/>
    <w:rsid w:val="0021471C"/>
    <w:rPr>
      <w:color w:val="605E5C"/>
      <w:shd w:val="clear" w:color="auto" w:fill="E1DFDD"/>
    </w:rPr>
  </w:style>
  <w:style w:type="paragraph" w:styleId="ListParagraph">
    <w:name w:val="List Paragraph"/>
    <w:basedOn w:val="Normal"/>
    <w:uiPriority w:val="34"/>
    <w:qFormat/>
    <w:rsid w:val="001F36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424284">
      <w:bodyDiv w:val="1"/>
      <w:marLeft w:val="0"/>
      <w:marRight w:val="0"/>
      <w:marTop w:val="0"/>
      <w:marBottom w:val="0"/>
      <w:divBdr>
        <w:top w:val="none" w:sz="0" w:space="0" w:color="auto"/>
        <w:left w:val="none" w:sz="0" w:space="0" w:color="auto"/>
        <w:bottom w:val="none" w:sz="0" w:space="0" w:color="auto"/>
        <w:right w:val="none" w:sz="0" w:space="0" w:color="auto"/>
      </w:divBdr>
    </w:div>
    <w:div w:id="973484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4.png"/><Relationship Id="rId26" Type="http://schemas.openxmlformats.org/officeDocument/2006/relationships/hyperlink" Target="https://en.wikipedia.org/wiki/Veroboard" TargetMode="External"/><Relationship Id="rId39" Type="http://schemas.openxmlformats.org/officeDocument/2006/relationships/fontTable" Target="fontTable.xml"/><Relationship Id="rId21" Type="http://schemas.microsoft.com/office/2007/relationships/hdphoto" Target="media/hdphoto3.wdp"/><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diagramLayout" Target="diagrams/layout1.xml"/><Relationship Id="rId17" Type="http://schemas.microsoft.com/office/2007/relationships/hdphoto" Target="media/hdphoto2.wdp"/><Relationship Id="rId25" Type="http://schemas.openxmlformats.org/officeDocument/2006/relationships/hyperlink" Target="https://en.wikipedia.org/wiki/Stripboard" TargetMode="External"/><Relationship Id="rId33" Type="http://schemas.openxmlformats.org/officeDocument/2006/relationships/image" Target="media/image9.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hyperlink" Target="https://en.wikipedia.org/wiki/Soldering" TargetMode="External"/><Relationship Id="rId32" Type="http://schemas.openxmlformats.org/officeDocument/2006/relationships/hyperlink" Target="https://www.jameco.com/webapp/wcs/stores/servlet/JamecoSearch?langId=-1&amp;storeId=10001&amp;catalogId=10001&amp;search_type=jamecoall&amp;freeText=2N3904"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yperlink" Target="https://en.wikipedia.org/wiki/Electronic_circuit" TargetMode="External"/><Relationship Id="rId28" Type="http://schemas.openxmlformats.org/officeDocument/2006/relationships/hyperlink" Target="https://en.wikipedia.org/wiki/Central_processing_unit" TargetMode="External"/><Relationship Id="rId36"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5.jpeg"/><Relationship Id="rId31" Type="http://schemas.openxmlformats.org/officeDocument/2006/relationships/hyperlink" Target="http://dictionary.reference.com/browse/magnetic+fiel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hyperlink" Target="https://en.wikipedia.org/wiki/Prototype" TargetMode="External"/><Relationship Id="rId27" Type="http://schemas.openxmlformats.org/officeDocument/2006/relationships/hyperlink" Target="https://en.wikipedia.org/wiki/Printed_circuit_board" TargetMode="External"/><Relationship Id="rId30" Type="http://schemas.openxmlformats.org/officeDocument/2006/relationships/image" Target="media/image8.png"/><Relationship Id="rId35" Type="http://schemas.openxmlformats.org/officeDocument/2006/relationships/hyperlink" Target="https://albrtech.com/how-to-make-non-contact-voltage-tester-wireless-ac-line-detector/"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TECH\AppData\Roaming\Microsoft\Templates\School%20report%20with%203D%20model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BBA6F9-B725-419A-AAAA-DFE141022EE9}" type="doc">
      <dgm:prSet loTypeId="urn:microsoft.com/office/officeart/2005/8/layout/process1" loCatId="process" qsTypeId="urn:microsoft.com/office/officeart/2005/8/quickstyle/simple1" qsCatId="simple" csTypeId="urn:microsoft.com/office/officeart/2005/8/colors/colorful1" csCatId="colorful" phldr="1"/>
      <dgm:spPr/>
    </dgm:pt>
    <dgm:pt modelId="{8FD5FD1B-AE3F-4B26-ABD9-C90664FF60A7}">
      <dgm:prSet phldrT="[Text]"/>
      <dgm:spPr/>
      <dgm:t>
        <a:bodyPr/>
        <a:lstStyle/>
        <a:p>
          <a:r>
            <a:rPr lang="en-US"/>
            <a:t>BC547 </a:t>
          </a:r>
        </a:p>
        <a:p>
          <a:r>
            <a:rPr lang="en-US"/>
            <a:t>Transistor</a:t>
          </a:r>
        </a:p>
        <a:p>
          <a:r>
            <a:rPr lang="en-US"/>
            <a:t>&amp;</a:t>
          </a:r>
        </a:p>
        <a:p>
          <a:r>
            <a:rPr lang="en-US"/>
            <a:t>Voltage Sensor</a:t>
          </a:r>
        </a:p>
      </dgm:t>
    </dgm:pt>
    <dgm:pt modelId="{4E4E8D7A-ACBC-4334-A188-26625FD344CF}" type="parTrans" cxnId="{E0EAF2A2-8EF7-48E0-9068-1D534A057846}">
      <dgm:prSet/>
      <dgm:spPr/>
      <dgm:t>
        <a:bodyPr/>
        <a:lstStyle/>
        <a:p>
          <a:endParaRPr lang="en-US"/>
        </a:p>
      </dgm:t>
    </dgm:pt>
    <dgm:pt modelId="{2B44FECD-E9F2-47C6-B665-AE1F34395BF4}" type="sibTrans" cxnId="{E0EAF2A2-8EF7-48E0-9068-1D534A057846}">
      <dgm:prSet/>
      <dgm:spPr/>
      <dgm:t>
        <a:bodyPr/>
        <a:lstStyle/>
        <a:p>
          <a:endParaRPr lang="en-US"/>
        </a:p>
      </dgm:t>
    </dgm:pt>
    <dgm:pt modelId="{238F8A9A-349F-41A6-AEBA-46C5D388B90B}">
      <dgm:prSet phldrT="[Text]"/>
      <dgm:spPr/>
      <dgm:t>
        <a:bodyPr/>
        <a:lstStyle/>
        <a:p>
          <a:r>
            <a:rPr lang="en-US"/>
            <a:t>DC Buzzer </a:t>
          </a:r>
        </a:p>
        <a:p>
          <a:r>
            <a:rPr lang="en-US"/>
            <a:t>&amp; </a:t>
          </a:r>
        </a:p>
        <a:p>
          <a:r>
            <a:rPr lang="en-US"/>
            <a:t>LED</a:t>
          </a:r>
        </a:p>
      </dgm:t>
    </dgm:pt>
    <dgm:pt modelId="{F3D3F9EB-169B-44C3-BC8C-587D9510E485}" type="parTrans" cxnId="{7C15F61B-1711-4921-82D8-05DB938DEA45}">
      <dgm:prSet/>
      <dgm:spPr/>
      <dgm:t>
        <a:bodyPr/>
        <a:lstStyle/>
        <a:p>
          <a:endParaRPr lang="en-US"/>
        </a:p>
      </dgm:t>
    </dgm:pt>
    <dgm:pt modelId="{E7B40F02-AFA5-492E-9F84-2231E8DA0871}" type="sibTrans" cxnId="{7C15F61B-1711-4921-82D8-05DB938DEA45}">
      <dgm:prSet/>
      <dgm:spPr/>
      <dgm:t>
        <a:bodyPr/>
        <a:lstStyle/>
        <a:p>
          <a:endParaRPr lang="en-US"/>
        </a:p>
      </dgm:t>
    </dgm:pt>
    <dgm:pt modelId="{BEFBDE9A-1FA1-49B0-8513-102DD1ECAEEC}">
      <dgm:prSet phldrT="[Text]"/>
      <dgm:spPr/>
      <dgm:t>
        <a:bodyPr/>
        <a:lstStyle/>
        <a:p>
          <a:r>
            <a:rPr lang="en-US"/>
            <a:t>9V Battery Source</a:t>
          </a:r>
        </a:p>
      </dgm:t>
    </dgm:pt>
    <dgm:pt modelId="{E8E11CDB-C264-4F8A-9C95-0C5078561913}" type="parTrans" cxnId="{C0021D51-B0FC-4CA4-817C-D4B0FF565735}">
      <dgm:prSet/>
      <dgm:spPr/>
      <dgm:t>
        <a:bodyPr/>
        <a:lstStyle/>
        <a:p>
          <a:endParaRPr lang="en-US"/>
        </a:p>
      </dgm:t>
    </dgm:pt>
    <dgm:pt modelId="{C5E25D9D-9F5E-4FE0-B8B3-9915EE1AE08D}" type="sibTrans" cxnId="{C0021D51-B0FC-4CA4-817C-D4B0FF565735}">
      <dgm:prSet/>
      <dgm:spPr/>
      <dgm:t>
        <a:bodyPr/>
        <a:lstStyle/>
        <a:p>
          <a:endParaRPr lang="en-US"/>
        </a:p>
      </dgm:t>
    </dgm:pt>
    <dgm:pt modelId="{FE52B45B-DA20-45A5-8B93-1132A58A6219}" type="pres">
      <dgm:prSet presAssocID="{D7BBA6F9-B725-419A-AAAA-DFE141022EE9}" presName="Name0" presStyleCnt="0">
        <dgm:presLayoutVars>
          <dgm:dir/>
          <dgm:resizeHandles val="exact"/>
        </dgm:presLayoutVars>
      </dgm:prSet>
      <dgm:spPr/>
    </dgm:pt>
    <dgm:pt modelId="{43817519-4D2E-48B9-8A7E-3A00957B8D6F}" type="pres">
      <dgm:prSet presAssocID="{8FD5FD1B-AE3F-4B26-ABD9-C90664FF60A7}" presName="node" presStyleLbl="node1" presStyleIdx="0" presStyleCnt="3" custLinFactNeighborX="-13218">
        <dgm:presLayoutVars>
          <dgm:bulletEnabled val="1"/>
        </dgm:presLayoutVars>
      </dgm:prSet>
      <dgm:spPr/>
    </dgm:pt>
    <dgm:pt modelId="{108A3762-D9F9-40B9-A6E1-1DD2338FEE72}" type="pres">
      <dgm:prSet presAssocID="{2B44FECD-E9F2-47C6-B665-AE1F34395BF4}" presName="sibTrans" presStyleLbl="sibTrans2D1" presStyleIdx="0" presStyleCnt="2"/>
      <dgm:spPr/>
    </dgm:pt>
    <dgm:pt modelId="{7460A794-B94E-4574-BAB3-DBC0398DEF2E}" type="pres">
      <dgm:prSet presAssocID="{2B44FECD-E9F2-47C6-B665-AE1F34395BF4}" presName="connectorText" presStyleLbl="sibTrans2D1" presStyleIdx="0" presStyleCnt="2"/>
      <dgm:spPr/>
    </dgm:pt>
    <dgm:pt modelId="{6282E1F7-0F5B-48D4-8232-F335B707CCBC}" type="pres">
      <dgm:prSet presAssocID="{238F8A9A-349F-41A6-AEBA-46C5D388B90B}" presName="node" presStyleLbl="node1" presStyleIdx="1" presStyleCnt="3">
        <dgm:presLayoutVars>
          <dgm:bulletEnabled val="1"/>
        </dgm:presLayoutVars>
      </dgm:prSet>
      <dgm:spPr/>
    </dgm:pt>
    <dgm:pt modelId="{BDA33000-054C-4306-B1F4-B68360FC5401}" type="pres">
      <dgm:prSet presAssocID="{E7B40F02-AFA5-492E-9F84-2231E8DA0871}" presName="sibTrans" presStyleLbl="sibTrans2D1" presStyleIdx="1" presStyleCnt="2"/>
      <dgm:spPr/>
    </dgm:pt>
    <dgm:pt modelId="{C0608E66-DD12-4C7F-BF9C-4749A80229B6}" type="pres">
      <dgm:prSet presAssocID="{E7B40F02-AFA5-492E-9F84-2231E8DA0871}" presName="connectorText" presStyleLbl="sibTrans2D1" presStyleIdx="1" presStyleCnt="2"/>
      <dgm:spPr/>
    </dgm:pt>
    <dgm:pt modelId="{393EDC23-0042-4028-9527-378BE761620D}" type="pres">
      <dgm:prSet presAssocID="{BEFBDE9A-1FA1-49B0-8513-102DD1ECAEEC}" presName="node" presStyleLbl="node1" presStyleIdx="2" presStyleCnt="3">
        <dgm:presLayoutVars>
          <dgm:bulletEnabled val="1"/>
        </dgm:presLayoutVars>
      </dgm:prSet>
      <dgm:spPr/>
    </dgm:pt>
  </dgm:ptLst>
  <dgm:cxnLst>
    <dgm:cxn modelId="{3F3D4A10-3B7D-4E95-82DA-B194FC624235}" type="presOf" srcId="{E7B40F02-AFA5-492E-9F84-2231E8DA0871}" destId="{BDA33000-054C-4306-B1F4-B68360FC5401}" srcOrd="0" destOrd="0" presId="urn:microsoft.com/office/officeart/2005/8/layout/process1"/>
    <dgm:cxn modelId="{7C15F61B-1711-4921-82D8-05DB938DEA45}" srcId="{D7BBA6F9-B725-419A-AAAA-DFE141022EE9}" destId="{238F8A9A-349F-41A6-AEBA-46C5D388B90B}" srcOrd="1" destOrd="0" parTransId="{F3D3F9EB-169B-44C3-BC8C-587D9510E485}" sibTransId="{E7B40F02-AFA5-492E-9F84-2231E8DA0871}"/>
    <dgm:cxn modelId="{DECFD831-079C-4E38-82A7-88916733808B}" type="presOf" srcId="{E7B40F02-AFA5-492E-9F84-2231E8DA0871}" destId="{C0608E66-DD12-4C7F-BF9C-4749A80229B6}" srcOrd="1" destOrd="0" presId="urn:microsoft.com/office/officeart/2005/8/layout/process1"/>
    <dgm:cxn modelId="{9FB26A36-FD3F-4EDF-9788-7BEC546FF3F5}" type="presOf" srcId="{BEFBDE9A-1FA1-49B0-8513-102DD1ECAEEC}" destId="{393EDC23-0042-4028-9527-378BE761620D}" srcOrd="0" destOrd="0" presId="urn:microsoft.com/office/officeart/2005/8/layout/process1"/>
    <dgm:cxn modelId="{0E14C24A-54D0-435F-AD64-62436A3D303D}" type="presOf" srcId="{238F8A9A-349F-41A6-AEBA-46C5D388B90B}" destId="{6282E1F7-0F5B-48D4-8232-F335B707CCBC}" srcOrd="0" destOrd="0" presId="urn:microsoft.com/office/officeart/2005/8/layout/process1"/>
    <dgm:cxn modelId="{C0021D51-B0FC-4CA4-817C-D4B0FF565735}" srcId="{D7BBA6F9-B725-419A-AAAA-DFE141022EE9}" destId="{BEFBDE9A-1FA1-49B0-8513-102DD1ECAEEC}" srcOrd="2" destOrd="0" parTransId="{E8E11CDB-C264-4F8A-9C95-0C5078561913}" sibTransId="{C5E25D9D-9F5E-4FE0-B8B3-9915EE1AE08D}"/>
    <dgm:cxn modelId="{6E5CA286-2998-4505-B7B4-126951AED7C1}" type="presOf" srcId="{8FD5FD1B-AE3F-4B26-ABD9-C90664FF60A7}" destId="{43817519-4D2E-48B9-8A7E-3A00957B8D6F}" srcOrd="0" destOrd="0" presId="urn:microsoft.com/office/officeart/2005/8/layout/process1"/>
    <dgm:cxn modelId="{E0EAF2A2-8EF7-48E0-9068-1D534A057846}" srcId="{D7BBA6F9-B725-419A-AAAA-DFE141022EE9}" destId="{8FD5FD1B-AE3F-4B26-ABD9-C90664FF60A7}" srcOrd="0" destOrd="0" parTransId="{4E4E8D7A-ACBC-4334-A188-26625FD344CF}" sibTransId="{2B44FECD-E9F2-47C6-B665-AE1F34395BF4}"/>
    <dgm:cxn modelId="{EF2656CB-4926-49F5-A39C-03EA44F3B407}" type="presOf" srcId="{2B44FECD-E9F2-47C6-B665-AE1F34395BF4}" destId="{108A3762-D9F9-40B9-A6E1-1DD2338FEE72}" srcOrd="0" destOrd="0" presId="urn:microsoft.com/office/officeart/2005/8/layout/process1"/>
    <dgm:cxn modelId="{769180D8-9115-44C6-A24D-D5349DEAC3CA}" type="presOf" srcId="{2B44FECD-E9F2-47C6-B665-AE1F34395BF4}" destId="{7460A794-B94E-4574-BAB3-DBC0398DEF2E}" srcOrd="1" destOrd="0" presId="urn:microsoft.com/office/officeart/2005/8/layout/process1"/>
    <dgm:cxn modelId="{20E590FE-3D9E-4734-9F11-F25F19478FC1}" type="presOf" srcId="{D7BBA6F9-B725-419A-AAAA-DFE141022EE9}" destId="{FE52B45B-DA20-45A5-8B93-1132A58A6219}" srcOrd="0" destOrd="0" presId="urn:microsoft.com/office/officeart/2005/8/layout/process1"/>
    <dgm:cxn modelId="{7F1EBB27-F72F-44BA-BC80-95C9B77060E8}" type="presParOf" srcId="{FE52B45B-DA20-45A5-8B93-1132A58A6219}" destId="{43817519-4D2E-48B9-8A7E-3A00957B8D6F}" srcOrd="0" destOrd="0" presId="urn:microsoft.com/office/officeart/2005/8/layout/process1"/>
    <dgm:cxn modelId="{771490BC-F9A2-4061-9160-61C4BABD3545}" type="presParOf" srcId="{FE52B45B-DA20-45A5-8B93-1132A58A6219}" destId="{108A3762-D9F9-40B9-A6E1-1DD2338FEE72}" srcOrd="1" destOrd="0" presId="urn:microsoft.com/office/officeart/2005/8/layout/process1"/>
    <dgm:cxn modelId="{5FED59BE-A006-4A28-AE5C-AD5A2FC90D44}" type="presParOf" srcId="{108A3762-D9F9-40B9-A6E1-1DD2338FEE72}" destId="{7460A794-B94E-4574-BAB3-DBC0398DEF2E}" srcOrd="0" destOrd="0" presId="urn:microsoft.com/office/officeart/2005/8/layout/process1"/>
    <dgm:cxn modelId="{B319BDE3-257B-407E-82F7-F6228D6A6EDD}" type="presParOf" srcId="{FE52B45B-DA20-45A5-8B93-1132A58A6219}" destId="{6282E1F7-0F5B-48D4-8232-F335B707CCBC}" srcOrd="2" destOrd="0" presId="urn:microsoft.com/office/officeart/2005/8/layout/process1"/>
    <dgm:cxn modelId="{64541E2C-1705-44E8-BCE2-7AF42577E5BF}" type="presParOf" srcId="{FE52B45B-DA20-45A5-8B93-1132A58A6219}" destId="{BDA33000-054C-4306-B1F4-B68360FC5401}" srcOrd="3" destOrd="0" presId="urn:microsoft.com/office/officeart/2005/8/layout/process1"/>
    <dgm:cxn modelId="{5804EAAE-182E-46F2-9EA7-4754A352AAEC}" type="presParOf" srcId="{BDA33000-054C-4306-B1F4-B68360FC5401}" destId="{C0608E66-DD12-4C7F-BF9C-4749A80229B6}" srcOrd="0" destOrd="0" presId="urn:microsoft.com/office/officeart/2005/8/layout/process1"/>
    <dgm:cxn modelId="{A8BE425D-25B7-4095-97A7-A89999D7C687}" type="presParOf" srcId="{FE52B45B-DA20-45A5-8B93-1132A58A6219}" destId="{393EDC23-0042-4028-9527-378BE761620D}" srcOrd="4" destOrd="0" presId="urn:microsoft.com/office/officeart/2005/8/layout/process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817519-4D2E-48B9-8A7E-3A00957B8D6F}">
      <dsp:nvSpPr>
        <dsp:cNvPr id="0" name=""/>
        <dsp:cNvSpPr/>
      </dsp:nvSpPr>
      <dsp:spPr>
        <a:xfrm>
          <a:off x="0" y="29371"/>
          <a:ext cx="1441251" cy="1189032"/>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BC547 </a:t>
          </a:r>
        </a:p>
        <a:p>
          <a:pPr marL="0" lvl="0" indent="0" algn="ctr" defTabSz="666750">
            <a:lnSpc>
              <a:spcPct val="90000"/>
            </a:lnSpc>
            <a:spcBef>
              <a:spcPct val="0"/>
            </a:spcBef>
            <a:spcAft>
              <a:spcPct val="35000"/>
            </a:spcAft>
            <a:buNone/>
          </a:pPr>
          <a:r>
            <a:rPr lang="en-US" sz="1500" kern="1200"/>
            <a:t>Transistor</a:t>
          </a:r>
        </a:p>
        <a:p>
          <a:pPr marL="0" lvl="0" indent="0" algn="ctr" defTabSz="666750">
            <a:lnSpc>
              <a:spcPct val="90000"/>
            </a:lnSpc>
            <a:spcBef>
              <a:spcPct val="0"/>
            </a:spcBef>
            <a:spcAft>
              <a:spcPct val="35000"/>
            </a:spcAft>
            <a:buNone/>
          </a:pPr>
          <a:r>
            <a:rPr lang="en-US" sz="1500" kern="1200"/>
            <a:t>&amp;</a:t>
          </a:r>
        </a:p>
        <a:p>
          <a:pPr marL="0" lvl="0" indent="0" algn="ctr" defTabSz="666750">
            <a:lnSpc>
              <a:spcPct val="90000"/>
            </a:lnSpc>
            <a:spcBef>
              <a:spcPct val="0"/>
            </a:spcBef>
            <a:spcAft>
              <a:spcPct val="35000"/>
            </a:spcAft>
            <a:buNone/>
          </a:pPr>
          <a:r>
            <a:rPr lang="en-US" sz="1500" kern="1200"/>
            <a:t>Voltage Sensor</a:t>
          </a:r>
        </a:p>
      </dsp:txBody>
      <dsp:txXfrm>
        <a:off x="34826" y="64197"/>
        <a:ext cx="1371599" cy="1119380"/>
      </dsp:txXfrm>
    </dsp:sp>
    <dsp:sp modelId="{108A3762-D9F9-40B9-A6E1-1DD2338FEE72}">
      <dsp:nvSpPr>
        <dsp:cNvPr id="0" name=""/>
        <dsp:cNvSpPr/>
      </dsp:nvSpPr>
      <dsp:spPr>
        <a:xfrm>
          <a:off x="1586582" y="445172"/>
          <a:ext cx="308101" cy="357430"/>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1586582" y="516658"/>
        <a:ext cx="215671" cy="214458"/>
      </dsp:txXfrm>
    </dsp:sp>
    <dsp:sp modelId="{6282E1F7-0F5B-48D4-8232-F335B707CCBC}">
      <dsp:nvSpPr>
        <dsp:cNvPr id="0" name=""/>
        <dsp:cNvSpPr/>
      </dsp:nvSpPr>
      <dsp:spPr>
        <a:xfrm>
          <a:off x="2022574" y="29371"/>
          <a:ext cx="1441251" cy="118903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DC Buzzer </a:t>
          </a:r>
        </a:p>
        <a:p>
          <a:pPr marL="0" lvl="0" indent="0" algn="ctr" defTabSz="666750">
            <a:lnSpc>
              <a:spcPct val="90000"/>
            </a:lnSpc>
            <a:spcBef>
              <a:spcPct val="0"/>
            </a:spcBef>
            <a:spcAft>
              <a:spcPct val="35000"/>
            </a:spcAft>
            <a:buNone/>
          </a:pPr>
          <a:r>
            <a:rPr lang="en-US" sz="1500" kern="1200"/>
            <a:t>&amp; </a:t>
          </a:r>
        </a:p>
        <a:p>
          <a:pPr marL="0" lvl="0" indent="0" algn="ctr" defTabSz="666750">
            <a:lnSpc>
              <a:spcPct val="90000"/>
            </a:lnSpc>
            <a:spcBef>
              <a:spcPct val="0"/>
            </a:spcBef>
            <a:spcAft>
              <a:spcPct val="35000"/>
            </a:spcAft>
            <a:buNone/>
          </a:pPr>
          <a:r>
            <a:rPr lang="en-US" sz="1500" kern="1200"/>
            <a:t>LED</a:t>
          </a:r>
        </a:p>
      </dsp:txBody>
      <dsp:txXfrm>
        <a:off x="2057400" y="64197"/>
        <a:ext cx="1371599" cy="1119380"/>
      </dsp:txXfrm>
    </dsp:sp>
    <dsp:sp modelId="{BDA33000-054C-4306-B1F4-B68360FC5401}">
      <dsp:nvSpPr>
        <dsp:cNvPr id="0" name=""/>
        <dsp:cNvSpPr/>
      </dsp:nvSpPr>
      <dsp:spPr>
        <a:xfrm>
          <a:off x="3607950" y="445172"/>
          <a:ext cx="305545" cy="357430"/>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3607950" y="516658"/>
        <a:ext cx="213882" cy="214458"/>
      </dsp:txXfrm>
    </dsp:sp>
    <dsp:sp modelId="{393EDC23-0042-4028-9527-378BE761620D}">
      <dsp:nvSpPr>
        <dsp:cNvPr id="0" name=""/>
        <dsp:cNvSpPr/>
      </dsp:nvSpPr>
      <dsp:spPr>
        <a:xfrm>
          <a:off x="4040326" y="29371"/>
          <a:ext cx="1441251" cy="1189032"/>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9V Battery Source</a:t>
          </a:r>
        </a:p>
      </dsp:txBody>
      <dsp:txXfrm>
        <a:off x="4075152" y="64197"/>
        <a:ext cx="1371599" cy="111938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Dino PPT">
      <a:majorFont>
        <a:latin typeface="Gill Sans MT"/>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BA6CB-DFF5-4804-9075-F915F115A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School report with 3D models</Template>
  <TotalTime>0</TotalTime>
  <Pages>1</Pages>
  <Words>1457</Words>
  <Characters>8310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2021-06-28T13:35:00Z</dcterms:created>
  <dcterms:modified xsi:type="dcterms:W3CDTF">2021-06-28T19:35:00Z</dcterms:modified>
</cp:coreProperties>
</file>